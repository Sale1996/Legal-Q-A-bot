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403E8" w14:textId="76AB6E7D" w:rsidR="00711C41" w:rsidRPr="00B86842" w:rsidRDefault="00711C41" w:rsidP="00711C41">
      <w:pPr>
        <w:tabs>
          <w:tab w:val="left" w:pos="2192"/>
        </w:tabs>
        <w:jc w:val="center"/>
        <w:rPr>
          <w:rFonts w:ascii="Times New Roman" w:eastAsia="MS Mincho" w:hAnsi="Times New Roman" w:cs="Times New Roman"/>
          <w:sz w:val="48"/>
          <w:szCs w:val="48"/>
        </w:rPr>
      </w:pPr>
      <w:bookmarkStart w:id="0" w:name="_GoBack"/>
      <w:r w:rsidRPr="00B86842">
        <w:rPr>
          <w:rFonts w:ascii="Times New Roman" w:hAnsi="Times New Roman" w:cs="Times New Roman"/>
          <w:i/>
          <w:sz w:val="48"/>
          <w:szCs w:val="48"/>
        </w:rPr>
        <w:t>W</w:t>
      </w:r>
      <w:r w:rsidR="00546918" w:rsidRPr="00B86842">
        <w:rPr>
          <w:rFonts w:ascii="Times New Roman" w:eastAsia="MS Mincho" w:hAnsi="Times New Roman" w:cs="Times New Roman"/>
          <w:i/>
          <w:sz w:val="48"/>
          <w:szCs w:val="48"/>
        </w:rPr>
        <w:t>eb</w:t>
      </w:r>
      <w:r w:rsidR="008C4235" w:rsidRPr="00B86842">
        <w:rPr>
          <w:rFonts w:ascii="Times New Roman" w:eastAsia="MS Mincho" w:hAnsi="Times New Roman" w:cs="Times New Roman"/>
          <w:sz w:val="48"/>
          <w:szCs w:val="48"/>
        </w:rPr>
        <w:t>-</w:t>
      </w:r>
      <w:r w:rsidR="00546918" w:rsidRPr="00B86842">
        <w:rPr>
          <w:rFonts w:ascii="Times New Roman" w:eastAsia="MS Mincho" w:hAnsi="Times New Roman" w:cs="Times New Roman"/>
          <w:sz w:val="48"/>
          <w:szCs w:val="48"/>
        </w:rPr>
        <w:t xml:space="preserve">servis za pružanje </w:t>
      </w:r>
      <w:bookmarkEnd w:id="0"/>
      <w:r w:rsidR="00546918" w:rsidRPr="00B86842">
        <w:rPr>
          <w:rFonts w:ascii="Times New Roman" w:eastAsia="MS Mincho" w:hAnsi="Times New Roman" w:cs="Times New Roman"/>
          <w:sz w:val="48"/>
          <w:szCs w:val="48"/>
        </w:rPr>
        <w:t>odgovora na pitanja iz</w:t>
      </w:r>
    </w:p>
    <w:p w14:paraId="724E04F2" w14:textId="3F0B8B83" w:rsidR="00546918" w:rsidRPr="00B86842" w:rsidRDefault="00546918" w:rsidP="00711C41">
      <w:pPr>
        <w:tabs>
          <w:tab w:val="left" w:pos="2192"/>
        </w:tabs>
        <w:jc w:val="center"/>
        <w:rPr>
          <w:rFonts w:ascii="Times New Roman" w:eastAsia="MS Mincho" w:hAnsi="Times New Roman" w:cs="Times New Roman"/>
          <w:sz w:val="48"/>
          <w:szCs w:val="48"/>
        </w:rPr>
      </w:pPr>
      <w:r w:rsidRPr="00B86842">
        <w:rPr>
          <w:rFonts w:ascii="Times New Roman" w:eastAsia="MS Mincho" w:hAnsi="Times New Roman" w:cs="Times New Roman"/>
          <w:sz w:val="48"/>
          <w:szCs w:val="48"/>
        </w:rPr>
        <w:t>Zakona o elektronskoj trgovini</w:t>
      </w:r>
    </w:p>
    <w:p w14:paraId="0B19F3FE" w14:textId="12A9456B" w:rsidR="00546918" w:rsidRPr="00B86842" w:rsidRDefault="00546918" w:rsidP="00546918">
      <w:pPr>
        <w:pStyle w:val="papersubtitle"/>
        <w:rPr>
          <w:rFonts w:eastAsia="MS Mincho"/>
          <w:noProof w:val="0"/>
          <w:lang w:val="sr-Latn-RS"/>
        </w:rPr>
      </w:pPr>
      <w:r w:rsidRPr="00B86842">
        <w:rPr>
          <w:rFonts w:eastAsia="MS Mincho"/>
          <w:noProof w:val="0"/>
          <w:lang w:val="sr-Latn-RS"/>
        </w:rPr>
        <w:t>Transformacija zakona u mašinski čitljiv tekst</w:t>
      </w:r>
    </w:p>
    <w:p w14:paraId="7DB219E2" w14:textId="77777777" w:rsidR="00546918" w:rsidRPr="00B86842" w:rsidRDefault="00546918" w:rsidP="00546918">
      <w:pPr>
        <w:rPr>
          <w:rFonts w:ascii="Times New Roman" w:eastAsia="MS Mincho" w:hAnsi="Times New Roman" w:cs="Times New Roman"/>
        </w:rPr>
      </w:pPr>
    </w:p>
    <w:p w14:paraId="3497DF4D" w14:textId="77777777" w:rsidR="00546918" w:rsidRPr="00B86842" w:rsidRDefault="00546918" w:rsidP="00546918">
      <w:pPr>
        <w:pStyle w:val="Author"/>
        <w:rPr>
          <w:rFonts w:eastAsia="MS Mincho"/>
          <w:noProof w:val="0"/>
          <w:lang w:val="sr-Latn-RS"/>
        </w:rPr>
        <w:sectPr w:rsidR="00546918" w:rsidRPr="00B86842" w:rsidSect="00016277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31708D24" w14:textId="77777777" w:rsidR="00546918" w:rsidRPr="00B86842" w:rsidRDefault="00546918" w:rsidP="00546918">
      <w:pPr>
        <w:pStyle w:val="Author"/>
        <w:rPr>
          <w:rFonts w:eastAsia="MS Mincho"/>
          <w:noProof w:val="0"/>
          <w:lang w:val="sr-Latn-RS"/>
        </w:rPr>
      </w:pPr>
      <w:r w:rsidRPr="00B86842">
        <w:rPr>
          <w:rFonts w:eastAsia="MS Mincho"/>
          <w:noProof w:val="0"/>
          <w:lang w:val="sr-Latn-RS"/>
        </w:rPr>
        <w:lastRenderedPageBreak/>
        <w:t>Boris Bibić, Aleksandar Stanić</w:t>
      </w:r>
    </w:p>
    <w:p w14:paraId="45E36543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</w:pPr>
      <w:r w:rsidRPr="00B86842">
        <w:rPr>
          <w:rFonts w:eastAsia="MS Mincho"/>
          <w:lang w:val="sr-Latn-RS"/>
        </w:rPr>
        <w:t>Računarstvo i automatika</w:t>
      </w:r>
    </w:p>
    <w:p w14:paraId="3FB0843F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</w:pPr>
      <w:r w:rsidRPr="00B86842">
        <w:rPr>
          <w:rFonts w:eastAsia="MS Mincho"/>
          <w:lang w:val="sr-Latn-RS"/>
        </w:rPr>
        <w:t>Fakultet tehničkih nauka</w:t>
      </w:r>
    </w:p>
    <w:p w14:paraId="71CE349C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</w:pPr>
      <w:r w:rsidRPr="00B86842">
        <w:rPr>
          <w:rFonts w:eastAsia="MS Mincho"/>
          <w:lang w:val="sr-Latn-RS"/>
        </w:rPr>
        <w:t>Univerzitet u Novom Sadu</w:t>
      </w:r>
    </w:p>
    <w:p w14:paraId="0EC528B4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</w:pPr>
      <w:r w:rsidRPr="00B86842">
        <w:rPr>
          <w:rFonts w:eastAsia="MS Mincho"/>
          <w:lang w:val="sr-Latn-RS"/>
        </w:rPr>
        <w:t xml:space="preserve">borisbibic1996@gmail.com, </w:t>
      </w:r>
      <w:r w:rsidRPr="00B86842">
        <w:rPr>
          <w:lang w:val="sr-Latn-RS"/>
        </w:rPr>
        <w:t>sale96@protonmail.com</w:t>
      </w:r>
    </w:p>
    <w:p w14:paraId="753AC19F" w14:textId="3CB747C0" w:rsidR="00546918" w:rsidRPr="00B86842" w:rsidRDefault="00546918" w:rsidP="00546918">
      <w:pPr>
        <w:pStyle w:val="Affiliation"/>
        <w:rPr>
          <w:rFonts w:eastAsia="MS Mincho"/>
          <w:lang w:val="sr-Latn-RS"/>
        </w:rPr>
      </w:pPr>
    </w:p>
    <w:p w14:paraId="5E4859BB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  <w:sectPr w:rsidR="00546918" w:rsidRPr="00B86842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2F58CAF4" w14:textId="77777777" w:rsidR="00546918" w:rsidRPr="00B86842" w:rsidRDefault="00546918" w:rsidP="00546918">
      <w:pPr>
        <w:pStyle w:val="Affiliation"/>
        <w:rPr>
          <w:rFonts w:eastAsia="MS Mincho"/>
          <w:lang w:val="sr-Latn-RS"/>
        </w:rPr>
      </w:pPr>
    </w:p>
    <w:p w14:paraId="3EB63E3D" w14:textId="2C564D85" w:rsidR="00546918" w:rsidRPr="00B86842" w:rsidRDefault="00546918" w:rsidP="003655F0">
      <w:pPr>
        <w:spacing w:line="240" w:lineRule="auto"/>
        <w:rPr>
          <w:rFonts w:ascii="Times New Roman" w:eastAsia="MS Mincho" w:hAnsi="Times New Roman" w:cs="Times New Roman"/>
        </w:rPr>
      </w:pPr>
    </w:p>
    <w:p w14:paraId="05E8BEC3" w14:textId="77777777" w:rsidR="00016277" w:rsidRPr="00B86842" w:rsidRDefault="00016277" w:rsidP="003655F0">
      <w:pPr>
        <w:spacing w:line="240" w:lineRule="auto"/>
        <w:rPr>
          <w:rFonts w:ascii="Times New Roman" w:eastAsia="MS Mincho" w:hAnsi="Times New Roman" w:cs="Times New Roman"/>
        </w:rPr>
        <w:sectPr w:rsidR="00016277" w:rsidRPr="00B86842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6EF1B514" w14:textId="61CE10C9" w:rsidR="00546918" w:rsidRPr="00B86842" w:rsidRDefault="00546918" w:rsidP="00546918">
      <w:pPr>
        <w:pStyle w:val="Abstract"/>
        <w:rPr>
          <w:rFonts w:eastAsia="MS Mincho"/>
          <w:lang w:val="sr-Latn-RS"/>
        </w:rPr>
      </w:pPr>
      <w:r w:rsidRPr="00B86842">
        <w:rPr>
          <w:rFonts w:eastAsia="MS Mincho"/>
          <w:i/>
          <w:iCs/>
          <w:lang w:val="sr-Latn-RS"/>
        </w:rPr>
        <w:lastRenderedPageBreak/>
        <w:t>Apstrakt</w:t>
      </w:r>
      <w:r w:rsidRPr="00B86842">
        <w:rPr>
          <w:rFonts w:eastAsia="MS Mincho"/>
          <w:lang w:val="sr-Latn-RS"/>
        </w:rPr>
        <w:t>—</w:t>
      </w:r>
      <w:r w:rsidRPr="00B86842">
        <w:rPr>
          <w:lang w:val="sr-Latn-RS"/>
        </w:rPr>
        <w:t xml:space="preserve">Elektronska trgovina se od globalizacije interneta neprestano razvija, a povećanjem dostupnosti interneta raste i broj potencijalnih kupaca i prodavaca. Zakoni koji uređuju elektronsku trgovinu, kao i prava i obaveze učesnika ove trgovine, se donose na nivou država i unija. Da bi približili zakone svim zainteresovanim, osmišljen je </w:t>
      </w:r>
      <w:r w:rsidRPr="00B86842">
        <w:rPr>
          <w:i/>
          <w:lang w:val="sr-Latn-RS"/>
        </w:rPr>
        <w:t>web</w:t>
      </w:r>
      <w:r w:rsidRPr="00B86842">
        <w:rPr>
          <w:lang w:val="sr-Latn-RS"/>
        </w:rPr>
        <w:t>-servis za pružanje odgovora na pravna pitanja. U ovom radu će biti prikazan proces koji omogućava postavljanje pravnih pitanja i izvlačenja informacija iz zakona prethodno opisanog uz pomoć postojeće ontologije. Iako se već duži niz godina radi na definisanju standarda koji će omogućiti jednostavnu transformaciju nekog teksta u njegovu mašinski čitljivu formu i izvlačenje znanja iz takvog teksta, još uvek se radi na ovom problemu. Ovaj rad pokazuje koliko je težak problem napraviti kompletni sistem koji uokviruje različite formalizme i standarde koji se mogu koristiti za opis i izvlačenje informacija iz pravnih dokumenata kao što su zakoni. Na kraju ćemo predstaviti ideju kojom se može povećati upotrebljivost ovih sistema i olakšati posao osoba koji su potrebni da bi ovi sistemi funkcionisali.</w:t>
      </w:r>
    </w:p>
    <w:p w14:paraId="49BCA831" w14:textId="58CD8A0B" w:rsidR="00546918" w:rsidRPr="00B86842" w:rsidRDefault="00546918" w:rsidP="00546918">
      <w:pPr>
        <w:pStyle w:val="keywords"/>
        <w:rPr>
          <w:rFonts w:eastAsia="MS Mincho"/>
          <w:noProof w:val="0"/>
          <w:lang w:val="sr-Latn-RS"/>
        </w:rPr>
      </w:pPr>
      <w:r w:rsidRPr="00B86842">
        <w:rPr>
          <w:rFonts w:eastAsia="MS Mincho"/>
          <w:noProof w:val="0"/>
          <w:lang w:val="sr-Latn-RS"/>
        </w:rPr>
        <w:t>Ključne reči—</w:t>
      </w:r>
      <w:r w:rsidR="008B44C2" w:rsidRPr="00B86842">
        <w:rPr>
          <w:noProof w:val="0"/>
          <w:lang w:val="sr-Latn-RS"/>
        </w:rPr>
        <w:t xml:space="preserve"> Zakon o elektronskoj trgovini; Akoma-Ntoso; LKIF ontologija; Web development</w:t>
      </w:r>
    </w:p>
    <w:p w14:paraId="658D373D" w14:textId="77777777" w:rsidR="00546918" w:rsidRPr="00B86842" w:rsidRDefault="00546918" w:rsidP="00546918">
      <w:pPr>
        <w:pStyle w:val="Heading1"/>
        <w:numPr>
          <w:ilvl w:val="0"/>
          <w:numId w:val="5"/>
        </w:numPr>
        <w:ind w:firstLine="0"/>
        <w:rPr>
          <w:noProof w:val="0"/>
          <w:lang w:val="sr-Latn-RS"/>
        </w:rPr>
      </w:pPr>
      <w:r w:rsidRPr="00B86842">
        <w:rPr>
          <w:noProof w:val="0"/>
          <w:lang w:val="sr-Latn-RS"/>
        </w:rPr>
        <w:t>Uvod</w:t>
      </w:r>
    </w:p>
    <w:p w14:paraId="758D1E63" w14:textId="30715127" w:rsidR="00546918" w:rsidRPr="00B86842" w:rsidRDefault="00FA7254" w:rsidP="00546918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Procenjuje se da je </w:t>
      </w:r>
      <w:r w:rsidR="00A6207A" w:rsidRPr="00B86842">
        <w:rPr>
          <w:lang w:val="sr-Latn-RS"/>
        </w:rPr>
        <w:t xml:space="preserve">1,8 milijardi </w:t>
      </w:r>
      <w:r w:rsidRPr="00B86842">
        <w:rPr>
          <w:lang w:val="sr-Latn-RS"/>
        </w:rPr>
        <w:t xml:space="preserve">ljudi 2018. godine kupilo robu </w:t>
      </w:r>
      <w:r w:rsidR="00A6207A" w:rsidRPr="00B86842">
        <w:rPr>
          <w:lang w:val="sr-Latn-RS"/>
        </w:rPr>
        <w:t>u vrednosti od 2,8 bil</w:t>
      </w:r>
      <w:r w:rsidR="008D4490" w:rsidRPr="00B86842">
        <w:rPr>
          <w:lang w:val="sr-Latn-RS"/>
        </w:rPr>
        <w:t>iona</w:t>
      </w:r>
      <w:r w:rsidR="00A6207A" w:rsidRPr="00B86842">
        <w:rPr>
          <w:lang w:val="sr-Latn-RS"/>
        </w:rPr>
        <w:t xml:space="preserve"> dolara </w:t>
      </w:r>
      <w:r w:rsidRPr="00B86842">
        <w:rPr>
          <w:lang w:val="sr-Latn-RS"/>
        </w:rPr>
        <w:t xml:space="preserve">posredstvom elektronske trgovine </w:t>
      </w:r>
      <w:r w:rsidR="001530C9">
        <w:rPr>
          <w:lang w:val="sr-Latn-RS"/>
        </w:rPr>
        <w:t>[</w:t>
      </w:r>
      <w:r w:rsidR="00BC79E4">
        <w:rPr>
          <w:lang w:val="sr-Latn-RS"/>
        </w:rPr>
        <w:t>1</w:t>
      </w:r>
      <w:r w:rsidRPr="00B86842">
        <w:rPr>
          <w:lang w:val="sr-Latn-RS"/>
        </w:rPr>
        <w:t xml:space="preserve">]. Kada se uz ovaj podatak doda da je </w:t>
      </w:r>
      <w:r w:rsidR="00A6207A" w:rsidRPr="00B86842">
        <w:rPr>
          <w:lang w:val="sr-Latn-RS"/>
        </w:rPr>
        <w:t>procenjena vrednost robe koja će</w:t>
      </w:r>
      <w:r w:rsidR="008D4490" w:rsidRPr="00B86842">
        <w:rPr>
          <w:lang w:val="sr-Latn-RS"/>
        </w:rPr>
        <w:t xml:space="preserve"> do 2021. godine</w:t>
      </w:r>
      <w:r w:rsidR="00B82BA2" w:rsidRPr="00B86842">
        <w:rPr>
          <w:lang w:val="sr-Latn-RS"/>
        </w:rPr>
        <w:t xml:space="preserve"> biti kupljena preko interneta </w:t>
      </w:r>
      <w:r w:rsidR="00A6207A" w:rsidRPr="00B86842">
        <w:rPr>
          <w:lang w:val="sr-Latn-RS"/>
        </w:rPr>
        <w:t xml:space="preserve">4,8 biliona dolara, </w:t>
      </w:r>
      <w:r w:rsidR="00B82BA2" w:rsidRPr="00B86842">
        <w:rPr>
          <w:lang w:val="sr-Latn-RS"/>
        </w:rPr>
        <w:t xml:space="preserve">trend rasta </w:t>
      </w:r>
      <w:r w:rsidR="008D4490" w:rsidRPr="00B86842">
        <w:rPr>
          <w:lang w:val="sr-Latn-RS"/>
        </w:rPr>
        <w:t xml:space="preserve">ukazuje na činjenicu da </w:t>
      </w:r>
      <w:r w:rsidR="00B82BA2" w:rsidRPr="00B86842">
        <w:rPr>
          <w:lang w:val="sr-Latn-RS"/>
        </w:rPr>
        <w:t>j</w:t>
      </w:r>
      <w:r w:rsidR="008D4490" w:rsidRPr="00B86842">
        <w:rPr>
          <w:lang w:val="sr-Latn-RS"/>
        </w:rPr>
        <w:t xml:space="preserve">e elektronska trgovina </w:t>
      </w:r>
      <w:r w:rsidR="00B82BA2" w:rsidRPr="00B86842">
        <w:rPr>
          <w:lang w:val="sr-Latn-RS"/>
        </w:rPr>
        <w:t xml:space="preserve">u velikom usponu. Zbog velikog iznosa koji je u </w:t>
      </w:r>
      <w:r w:rsidR="00DD6838" w:rsidRPr="00B86842">
        <w:rPr>
          <w:lang w:val="sr-Latn-RS"/>
        </w:rPr>
        <w:t>opticaju</w:t>
      </w:r>
      <w:r w:rsidR="00B82BA2" w:rsidRPr="00B86842">
        <w:rPr>
          <w:lang w:val="sr-Latn-RS"/>
        </w:rPr>
        <w:t xml:space="preserve"> na ovom tržištu, raste i broj malverzacija i pokušaja krađe novca preko ovog vida trgovine. Iz tog razloga mnoge zemlje sveta imaju zakone kojim regulišu</w:t>
      </w:r>
      <w:r w:rsidR="00DD6838" w:rsidRPr="00B86842">
        <w:rPr>
          <w:lang w:val="sr-Latn-RS"/>
        </w:rPr>
        <w:t xml:space="preserve"> elektronsku trgovinu i učesnike e-trgovine. U Srbiji je e-trgovina regulisana sa posebnim zakonom - </w:t>
      </w:r>
      <w:r w:rsidR="00DD6838" w:rsidRPr="00B86842">
        <w:rPr>
          <w:lang w:val="sr-Latn-RS"/>
        </w:rPr>
        <w:t>Zakon o elektronskoj trgovini</w:t>
      </w:r>
      <w:r w:rsidR="00DD6838" w:rsidRPr="00B86842">
        <w:rPr>
          <w:lang w:val="sr-Latn-RS"/>
        </w:rPr>
        <w:t xml:space="preserve"> </w:t>
      </w:r>
      <w:r w:rsidR="00DD6838" w:rsidRPr="00B86842">
        <w:rPr>
          <w:lang w:val="sr-Latn-RS"/>
        </w:rPr>
        <w:t>[</w:t>
      </w:r>
      <w:r w:rsidR="00BC79E4">
        <w:rPr>
          <w:lang w:val="sr-Latn-RS"/>
        </w:rPr>
        <w:t>2</w:t>
      </w:r>
      <w:r w:rsidR="00DD6838" w:rsidRPr="00B86842">
        <w:rPr>
          <w:lang w:val="sr-Latn-RS"/>
        </w:rPr>
        <w:t>],</w:t>
      </w:r>
      <w:r w:rsidR="00DD6838" w:rsidRPr="00B86842">
        <w:rPr>
          <w:lang w:val="sr-Latn-RS"/>
        </w:rPr>
        <w:t xml:space="preserve"> od 2009. godine.</w:t>
      </w:r>
      <w:r w:rsidR="00EC1B15" w:rsidRPr="00B86842">
        <w:rPr>
          <w:lang w:val="sr-Latn-RS"/>
        </w:rPr>
        <w:t xml:space="preserve"> Takođe, i u Srbiji je ovaj vid trgovine zastupljen u značajnoj meri</w:t>
      </w:r>
      <w:r w:rsidR="00C019E9" w:rsidRPr="00B86842">
        <w:rPr>
          <w:lang w:val="sr-Latn-RS"/>
        </w:rPr>
        <w:t xml:space="preserve"> i predviđa se dalji rast [</w:t>
      </w:r>
      <w:r w:rsidR="00BC79E4">
        <w:rPr>
          <w:lang w:val="sr-Latn-RS"/>
        </w:rPr>
        <w:t>3</w:t>
      </w:r>
      <w:r w:rsidR="00C019E9" w:rsidRPr="00B86842">
        <w:rPr>
          <w:lang w:val="sr-Latn-RS"/>
        </w:rPr>
        <w:t>].</w:t>
      </w:r>
    </w:p>
    <w:p w14:paraId="407434DF" w14:textId="3D4D5821" w:rsidR="00C019E9" w:rsidRPr="00B86842" w:rsidRDefault="00DD6838" w:rsidP="00546918">
      <w:pPr>
        <w:pStyle w:val="BodyText"/>
        <w:rPr>
          <w:lang w:val="sr-Latn-RS"/>
        </w:rPr>
      </w:pPr>
      <w:r w:rsidRPr="00B86842">
        <w:rPr>
          <w:lang w:val="sr-Latn-RS"/>
        </w:rPr>
        <w:t>Kupci i prodavci na internetu su ovim zakonima dobili jasna prava i obaveze</w:t>
      </w:r>
      <w:r w:rsidR="00EC1B15" w:rsidRPr="00B86842">
        <w:rPr>
          <w:lang w:val="sr-Latn-RS"/>
        </w:rPr>
        <w:t xml:space="preserve"> prilikom obavljanja e-trgovine. Zato je poželjno da svi učesnici elektronske trgovine dobiju tačne, koncizne i pristupačne odgovore na pitanja koja ih zanimaju, a nalaze se u </w:t>
      </w:r>
      <w:r w:rsidR="00C019E9" w:rsidRPr="00B86842">
        <w:rPr>
          <w:lang w:val="sr-Latn-RS"/>
        </w:rPr>
        <w:t>Zakonu o elektronskoj trgovini.</w:t>
      </w:r>
      <w:r w:rsidR="005D2B6F" w:rsidRPr="00B86842">
        <w:rPr>
          <w:lang w:val="sr-Latn-RS"/>
        </w:rPr>
        <w:t xml:space="preserve"> </w:t>
      </w:r>
      <w:r w:rsidR="00C019E9" w:rsidRPr="00B86842">
        <w:rPr>
          <w:lang w:val="sr-Latn-RS"/>
        </w:rPr>
        <w:t xml:space="preserve">Tumačenje zakona nekad nije lako i jednoznačno, pa je iz tog razloga nastala ideja pravljenja </w:t>
      </w:r>
      <w:r w:rsidR="00C019E9" w:rsidRPr="00B86842">
        <w:rPr>
          <w:i/>
          <w:lang w:val="sr-Latn-RS"/>
        </w:rPr>
        <w:t>web</w:t>
      </w:r>
      <w:r w:rsidR="00C019E9" w:rsidRPr="00B86842">
        <w:rPr>
          <w:lang w:val="sr-Latn-RS"/>
        </w:rPr>
        <w:t>-servisa koji će svim zainteresovanim korisnicima e-trgovine ponuditi odgovore na neka legalna pitanja koje je pravno lice izvuklo za njih, a prikazana su na primeru Zakona o elektronskoj trgovini Republike Srbije.</w:t>
      </w:r>
    </w:p>
    <w:p w14:paraId="6D394DA6" w14:textId="547D0A44" w:rsidR="00546918" w:rsidRPr="00B86842" w:rsidRDefault="005D693D" w:rsidP="00546918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Postojeća rešenja u oblasti </w:t>
      </w:r>
      <w:r w:rsidR="0052576C" w:rsidRPr="00B86842">
        <w:rPr>
          <w:lang w:val="sr-Latn-RS"/>
        </w:rPr>
        <w:t>prava</w:t>
      </w:r>
      <w:r w:rsidRPr="00B86842">
        <w:rPr>
          <w:lang w:val="sr-Latn-RS"/>
        </w:rPr>
        <w:t xml:space="preserve"> se baziraju na obradi velikog broja legalnih dokumenata pomoću neuronskih mreža</w:t>
      </w:r>
      <w:r w:rsidR="0052576C" w:rsidRPr="00B86842">
        <w:rPr>
          <w:lang w:val="sr-Latn-RS"/>
        </w:rPr>
        <w:t xml:space="preserve">, kao što je IBM Watson </w:t>
      </w:r>
      <w:r w:rsidR="005D2B6F" w:rsidRPr="00B86842">
        <w:rPr>
          <w:lang w:val="sr-Latn-RS"/>
        </w:rPr>
        <w:t>[</w:t>
      </w:r>
      <w:r w:rsidR="00BC79E4">
        <w:rPr>
          <w:lang w:val="sr-Latn-RS"/>
        </w:rPr>
        <w:t>4</w:t>
      </w:r>
      <w:r w:rsidR="005D2B6F" w:rsidRPr="00B86842">
        <w:rPr>
          <w:lang w:val="sr-Latn-RS"/>
        </w:rPr>
        <w:t>]</w:t>
      </w:r>
      <w:r w:rsidRPr="00B86842">
        <w:rPr>
          <w:lang w:val="sr-Latn-RS"/>
        </w:rPr>
        <w:t xml:space="preserve">. Ovaj pristup zahteva veliku količinu pravnih dokumenata koja će biti korišćena za treniranje neuronskih mreža. Pored toga, nije lako, a u nekim slučajevima je još uvek nemoguće pokazati kako je neuronska mreža došla do odgovora, ali i da li je nešto propustila da uzme u razmatranje. Zato je prednost još uvek na strani ontologija </w:t>
      </w:r>
      <w:r w:rsidR="0052576C" w:rsidRPr="00B86842">
        <w:rPr>
          <w:lang w:val="sr-Latn-RS"/>
        </w:rPr>
        <w:t xml:space="preserve">u slučajevima gde je neophodno </w:t>
      </w:r>
      <w:r w:rsidRPr="00B86842">
        <w:rPr>
          <w:lang w:val="sr-Latn-RS"/>
        </w:rPr>
        <w:t xml:space="preserve">tačno </w:t>
      </w:r>
      <w:r w:rsidR="0052576C" w:rsidRPr="00B86842">
        <w:rPr>
          <w:lang w:val="sr-Latn-RS"/>
        </w:rPr>
        <w:t>pokaz</w:t>
      </w:r>
      <w:r w:rsidR="00ED088B" w:rsidRPr="00B86842">
        <w:rPr>
          <w:lang w:val="sr-Latn-RS"/>
        </w:rPr>
        <w:t>ati put rezonovan</w:t>
      </w:r>
      <w:r w:rsidR="00305C55" w:rsidRPr="00B86842">
        <w:rPr>
          <w:lang w:val="sr-Latn-RS"/>
        </w:rPr>
        <w:t>ja do odgovora.</w:t>
      </w:r>
      <w:r w:rsidR="00ED088B" w:rsidRPr="00B86842">
        <w:rPr>
          <w:lang w:val="sr-Latn-RS"/>
        </w:rPr>
        <w:t xml:space="preserve"> </w:t>
      </w:r>
    </w:p>
    <w:p w14:paraId="72219E63" w14:textId="7A296690" w:rsidR="00016277" w:rsidRPr="00B86842" w:rsidRDefault="005D2B6F" w:rsidP="00016277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Poslednjih godina je došlo do </w:t>
      </w:r>
      <w:r w:rsidR="006B2F18" w:rsidRPr="00B86842">
        <w:rPr>
          <w:lang w:val="sr-Latn-RS"/>
        </w:rPr>
        <w:t>povećanja broja komercijalnih rešenja koji koriste</w:t>
      </w:r>
      <w:r w:rsidRPr="00B86842">
        <w:rPr>
          <w:lang w:val="sr-Latn-RS"/>
        </w:rPr>
        <w:t xml:space="preserve"> </w:t>
      </w:r>
      <w:r w:rsidR="006B2F18" w:rsidRPr="00B86842">
        <w:rPr>
          <w:lang w:val="sr-Latn-RS"/>
        </w:rPr>
        <w:t>veštačku inteligenciju za davanje odgovara na pitanja pravnih i fizičkih lica. Iako građani mogu da koriste ove sisteme bazirane na veštačkoj inteligenciji kod banaka</w:t>
      </w:r>
      <w:r w:rsidR="001D5FDF" w:rsidRPr="00B86842">
        <w:rPr>
          <w:lang w:val="sr-Latn-RS"/>
        </w:rPr>
        <w:t xml:space="preserve"> [</w:t>
      </w:r>
      <w:r w:rsidR="00BC79E4">
        <w:rPr>
          <w:lang w:val="sr-Latn-RS"/>
        </w:rPr>
        <w:t>5</w:t>
      </w:r>
      <w:r w:rsidR="001D5FDF" w:rsidRPr="00B86842">
        <w:rPr>
          <w:lang w:val="sr-Latn-RS"/>
        </w:rPr>
        <w:t>]</w:t>
      </w:r>
      <w:r w:rsidR="006B2F18" w:rsidRPr="00B86842">
        <w:rPr>
          <w:lang w:val="sr-Latn-RS"/>
        </w:rPr>
        <w:t>, proboj ove tehnologije u oblasti prava još nije došlo.</w:t>
      </w:r>
    </w:p>
    <w:p w14:paraId="12FAE0B3" w14:textId="65E9E399" w:rsidR="00016277" w:rsidRPr="00B86842" w:rsidRDefault="00237625" w:rsidP="003655F0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Sledeće poglavlje je namenjeno izlaganju osnovnih teoretskih pojmova bitnih za rad. U sekciji III su prikazane specifikacija i implementacija rešenja. Evaluacija i rezultati se nalaze u poglavlju 5, a poslednje poglavlje je namenjeno zaključku koji predstavlja sažetak rada. </w:t>
      </w:r>
      <w:r w:rsidR="00546918" w:rsidRPr="00B86842">
        <w:rPr>
          <w:lang w:val="sr-Latn-RS"/>
        </w:rPr>
        <w:t xml:space="preserve">Konačno, u sekciji </w:t>
      </w:r>
      <w:r w:rsidRPr="00B86842">
        <w:rPr>
          <w:lang w:val="sr-Latn-RS"/>
        </w:rPr>
        <w:t>IV</w:t>
      </w:r>
      <w:r w:rsidR="00546918" w:rsidRPr="00B86842">
        <w:rPr>
          <w:lang w:val="sr-Latn-RS"/>
        </w:rPr>
        <w:t xml:space="preserve"> se sumarizuje rad i iznose </w:t>
      </w:r>
      <w:r w:rsidR="00837188" w:rsidRPr="00B86842">
        <w:rPr>
          <w:lang w:val="sr-Latn-RS"/>
        </w:rPr>
        <w:t>predlozi za dalje unapređenje sistema</w:t>
      </w:r>
      <w:r w:rsidR="00546918" w:rsidRPr="00B86842">
        <w:rPr>
          <w:lang w:val="sr-Latn-RS"/>
        </w:rPr>
        <w:t>.</w:t>
      </w:r>
    </w:p>
    <w:p w14:paraId="185B3499" w14:textId="1F1D101D" w:rsidR="00546918" w:rsidRPr="00B86842" w:rsidRDefault="00216399" w:rsidP="00546918">
      <w:pPr>
        <w:pStyle w:val="Heading1"/>
        <w:numPr>
          <w:ilvl w:val="0"/>
          <w:numId w:val="5"/>
        </w:numPr>
        <w:ind w:firstLine="0"/>
        <w:rPr>
          <w:noProof w:val="0"/>
          <w:lang w:val="sr-Latn-RS"/>
        </w:rPr>
      </w:pPr>
      <w:r w:rsidRPr="00B86842">
        <w:rPr>
          <w:noProof w:val="0"/>
          <w:lang w:val="sr-Latn-RS"/>
        </w:rPr>
        <w:lastRenderedPageBreak/>
        <w:t>istraživačka pitanja</w:t>
      </w:r>
    </w:p>
    <w:p w14:paraId="74491274" w14:textId="77777777" w:rsidR="00216399" w:rsidRPr="00B86842" w:rsidRDefault="00216399" w:rsidP="0021639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</w:rPr>
      </w:pPr>
      <w:r w:rsidRPr="00B86842">
        <w:rPr>
          <w:rFonts w:ascii="Times New Roman" w:hAnsi="Times New Roman" w:cs="Times New Roman"/>
          <w:sz w:val="20"/>
        </w:rPr>
        <w:t>Kako predstaviti zakon u formi Akoma-Ntoso?</w:t>
      </w:r>
    </w:p>
    <w:p w14:paraId="3255F1AA" w14:textId="676AD61D" w:rsidR="00216399" w:rsidRPr="00B86842" w:rsidRDefault="00216399" w:rsidP="0021639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</w:rPr>
      </w:pPr>
      <w:r w:rsidRPr="00B86842">
        <w:rPr>
          <w:rFonts w:ascii="Times New Roman" w:hAnsi="Times New Roman" w:cs="Times New Roman"/>
          <w:sz w:val="20"/>
        </w:rPr>
        <w:t>Koja ontologija se najbolje može iskoristiti za opisivanje zakona?</w:t>
      </w:r>
    </w:p>
    <w:p w14:paraId="179D57EC" w14:textId="77777777" w:rsidR="00216399" w:rsidRPr="00B86842" w:rsidRDefault="00216399" w:rsidP="0021639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</w:rPr>
      </w:pPr>
      <w:r w:rsidRPr="00B86842">
        <w:rPr>
          <w:rFonts w:ascii="Times New Roman" w:hAnsi="Times New Roman" w:cs="Times New Roman"/>
          <w:sz w:val="20"/>
        </w:rPr>
        <w:t>Kako formirati pravna pitanja i njihove odgovore?</w:t>
      </w:r>
    </w:p>
    <w:p w14:paraId="3C0B4A51" w14:textId="78600B45" w:rsidR="00216399" w:rsidRPr="00B86842" w:rsidRDefault="00216399" w:rsidP="0021639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</w:rPr>
      </w:pPr>
      <w:r w:rsidRPr="00B86842">
        <w:rPr>
          <w:rFonts w:ascii="Times New Roman" w:hAnsi="Times New Roman" w:cs="Times New Roman"/>
          <w:sz w:val="20"/>
        </w:rPr>
        <w:t>Kako sve to predstaviti korisniku?</w:t>
      </w:r>
    </w:p>
    <w:p w14:paraId="059257D6" w14:textId="2CB01632" w:rsidR="00546918" w:rsidRPr="00B86842" w:rsidRDefault="00216399" w:rsidP="00216399">
      <w:pPr>
        <w:pStyle w:val="Heading2"/>
        <w:numPr>
          <w:ilvl w:val="1"/>
          <w:numId w:val="5"/>
        </w:numPr>
        <w:tabs>
          <w:tab w:val="clear" w:pos="360"/>
          <w:tab w:val="num" w:pos="288"/>
        </w:tabs>
        <w:rPr>
          <w:noProof w:val="0"/>
          <w:lang w:val="sr-Latn-RS"/>
        </w:rPr>
      </w:pPr>
      <w:r w:rsidRPr="00B86842">
        <w:rPr>
          <w:noProof w:val="0"/>
          <w:lang w:val="sr-Latn-RS"/>
        </w:rPr>
        <w:t>LKIF</w:t>
      </w:r>
    </w:p>
    <w:p w14:paraId="56C54E83" w14:textId="2DF04CC3" w:rsidR="00216399" w:rsidRPr="00B86842" w:rsidRDefault="00216399" w:rsidP="00546918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Format razmene pravnog znanja (engl. </w:t>
      </w:r>
      <w:r w:rsidRPr="00B86842">
        <w:rPr>
          <w:i/>
          <w:lang w:val="sr-Latn-RS"/>
        </w:rPr>
        <w:t xml:space="preserve">Legal Knowledge Interchange Format </w:t>
      </w:r>
      <w:r w:rsidR="00E77C94" w:rsidRPr="00B86842">
        <w:rPr>
          <w:i/>
          <w:lang w:val="sr-Latn-RS"/>
        </w:rPr>
        <w:t>–</w:t>
      </w:r>
      <w:r w:rsidRPr="00B86842">
        <w:rPr>
          <w:i/>
          <w:lang w:val="sr-Latn-RS"/>
        </w:rPr>
        <w:t xml:space="preserve"> LKIF</w:t>
      </w:r>
      <w:r w:rsidR="00E77C94" w:rsidRPr="00B86842">
        <w:rPr>
          <w:i/>
          <w:lang w:val="sr-Latn-RS"/>
        </w:rPr>
        <w:t xml:space="preserve"> [</w:t>
      </w:r>
      <w:r w:rsidR="00BC79E4">
        <w:rPr>
          <w:i/>
          <w:lang w:val="sr-Latn-RS"/>
        </w:rPr>
        <w:t>6</w:t>
      </w:r>
      <w:r w:rsidR="00E77C94" w:rsidRPr="00B86842">
        <w:rPr>
          <w:i/>
          <w:lang w:val="sr-Latn-RS"/>
        </w:rPr>
        <w:t>]</w:t>
      </w:r>
      <w:r w:rsidRPr="00B86842">
        <w:rPr>
          <w:lang w:val="sr-Latn-RS"/>
        </w:rPr>
        <w:t xml:space="preserve">) razvijen je u evropskom projektu ESTRELLA i osmišljen je s ciljem da postane standard za predstavljanje i razmenu pravne politike, zakonodavstva i pravnih slučajeva, uključujući njihove opravdavajuće argumente. </w:t>
      </w:r>
      <w:r w:rsidRPr="00B86842">
        <w:rPr>
          <w:i/>
          <w:lang w:val="sr-Latn-RS"/>
        </w:rPr>
        <w:t>LKIF</w:t>
      </w:r>
      <w:r w:rsidRPr="00B86842">
        <w:rPr>
          <w:lang w:val="sr-Latn-RS"/>
        </w:rPr>
        <w:t xml:space="preserve"> nadograđuje i koristi </w:t>
      </w:r>
      <w:r w:rsidR="00691E01" w:rsidRPr="00B86842">
        <w:rPr>
          <w:i/>
          <w:lang w:val="sr-Latn-RS"/>
        </w:rPr>
        <w:t xml:space="preserve">OWL </w:t>
      </w:r>
      <w:r w:rsidR="00691E01" w:rsidRPr="00B86842">
        <w:rPr>
          <w:lang w:val="sr-Latn-RS"/>
        </w:rPr>
        <w:t>(</w:t>
      </w:r>
      <w:r w:rsidR="00691E01" w:rsidRPr="00B86842">
        <w:rPr>
          <w:i/>
          <w:lang w:val="sr-Latn-RS"/>
        </w:rPr>
        <w:t>Web Ontology Languag</w:t>
      </w:r>
      <w:r w:rsidR="00F51864" w:rsidRPr="00B86842">
        <w:rPr>
          <w:i/>
          <w:lang w:val="sr-Latn-RS"/>
        </w:rPr>
        <w:t xml:space="preserve">e </w:t>
      </w:r>
      <w:r w:rsidR="00F51864" w:rsidRPr="00B86842">
        <w:rPr>
          <w:lang w:val="sr-Latn-RS"/>
        </w:rPr>
        <w:t>[</w:t>
      </w:r>
      <w:r w:rsidR="00BC79E4">
        <w:rPr>
          <w:lang w:val="sr-Latn-RS"/>
        </w:rPr>
        <w:t>7</w:t>
      </w:r>
      <w:r w:rsidR="00F51864" w:rsidRPr="00B86842">
        <w:rPr>
          <w:lang w:val="sr-Latn-RS"/>
        </w:rPr>
        <w:t>]</w:t>
      </w:r>
      <w:r w:rsidRPr="00B86842">
        <w:rPr>
          <w:lang w:val="sr-Latn-RS"/>
        </w:rPr>
        <w:t xml:space="preserve">) za predstavljanje koncepata i uključuje osnovnu ontologiju pravnih koncepata za višekratnu upotrebu. </w:t>
      </w:r>
      <w:r w:rsidRPr="00B86842">
        <w:rPr>
          <w:i/>
          <w:lang w:val="sr-Latn-RS"/>
        </w:rPr>
        <w:t>LKIF</w:t>
      </w:r>
      <w:r w:rsidRPr="00B86842">
        <w:rPr>
          <w:lang w:val="sr-Latn-RS"/>
        </w:rPr>
        <w:t xml:space="preserve"> je zamišljen sa dve glavne uloge: prevod pravnih baza znanja napisanih u različitim formatima reprezentacije i formalizama, i da bude formalizam za predstavljanje znanja koji bi mogao biti deo većih arhitektura za razvoj pravnih sistema znanja. Opisivanje celog zakona preko ovog standarda zahteva dosta vremena i znanja, što sprečava široku upotrebu istog u praksi.</w:t>
      </w:r>
    </w:p>
    <w:p w14:paraId="71EEDF11" w14:textId="4C628555" w:rsidR="00546918" w:rsidRPr="00B86842" w:rsidRDefault="00E77C94" w:rsidP="00546918">
      <w:pPr>
        <w:pStyle w:val="Heading2"/>
        <w:numPr>
          <w:ilvl w:val="1"/>
          <w:numId w:val="5"/>
        </w:numPr>
        <w:tabs>
          <w:tab w:val="clear" w:pos="360"/>
          <w:tab w:val="num" w:pos="288"/>
        </w:tabs>
        <w:rPr>
          <w:noProof w:val="0"/>
          <w:lang w:val="sr-Latn-RS"/>
        </w:rPr>
      </w:pPr>
      <w:r w:rsidRPr="00B86842">
        <w:rPr>
          <w:noProof w:val="0"/>
          <w:lang w:val="sr-Latn-RS"/>
        </w:rPr>
        <w:t>Akoma-Ntoso</w:t>
      </w:r>
    </w:p>
    <w:p w14:paraId="73F07C7E" w14:textId="65879468" w:rsidR="00546918" w:rsidRPr="00B86842" w:rsidRDefault="00E77C94" w:rsidP="00546918">
      <w:pPr>
        <w:pStyle w:val="BodyText"/>
        <w:rPr>
          <w:lang w:val="sr-Latn-RS"/>
        </w:rPr>
      </w:pPr>
      <w:r w:rsidRPr="00B86842">
        <w:rPr>
          <w:lang w:val="sr-Latn-RS"/>
        </w:rPr>
        <w:t>Akoma-Ntoso</w:t>
      </w:r>
      <w:r w:rsidR="00565E6B" w:rsidRPr="00B86842">
        <w:rPr>
          <w:lang w:val="sr-Latn-RS"/>
        </w:rPr>
        <w:t xml:space="preserve"> [</w:t>
      </w:r>
      <w:r w:rsidR="00BC79E4">
        <w:rPr>
          <w:lang w:val="sr-Latn-RS"/>
        </w:rPr>
        <w:t>8</w:t>
      </w:r>
      <w:r w:rsidR="00565E6B" w:rsidRPr="00B86842">
        <w:rPr>
          <w:lang w:val="sr-Latn-RS"/>
        </w:rPr>
        <w:t>]</w:t>
      </w:r>
      <w:r w:rsidRPr="00B86842">
        <w:rPr>
          <w:lang w:val="sr-Latn-RS"/>
        </w:rPr>
        <w:t xml:space="preserve"> (engl. </w:t>
      </w:r>
      <w:r w:rsidRPr="00B86842">
        <w:rPr>
          <w:i/>
          <w:lang w:val="sr-Latn-RS"/>
        </w:rPr>
        <w:t>Architecture for Knowledge-Oriented Management of African Normative Texts using Open Standards and Ontologies</w:t>
      </w:r>
      <w:r w:rsidRPr="00B86842">
        <w:rPr>
          <w:lang w:val="sr-Latn-RS"/>
        </w:rPr>
        <w:t xml:space="preserve">) je međunarodni tehnički standard za strukturno predstavljanje izvršnih, zakonodavnih i sudskih dokumenata. To je legalni </w:t>
      </w:r>
      <w:r w:rsidRPr="00B86842">
        <w:rPr>
          <w:i/>
          <w:lang w:val="sr-Latn-RS"/>
        </w:rPr>
        <w:t>XML</w:t>
      </w:r>
      <w:r w:rsidRPr="00B86842">
        <w:rPr>
          <w:lang w:val="sr-Latn-RS"/>
        </w:rPr>
        <w:t xml:space="preserve"> </w:t>
      </w:r>
      <w:r w:rsidR="009B633D" w:rsidRPr="00B86842">
        <w:rPr>
          <w:lang w:val="sr-Latn-RS"/>
        </w:rPr>
        <w:t>[</w:t>
      </w:r>
      <w:r w:rsidR="00BC79E4">
        <w:rPr>
          <w:lang w:val="sr-Latn-RS"/>
        </w:rPr>
        <w:t>9</w:t>
      </w:r>
      <w:r w:rsidR="009B633D" w:rsidRPr="00B86842">
        <w:rPr>
          <w:lang w:val="sr-Latn-RS"/>
        </w:rPr>
        <w:t xml:space="preserve">] </w:t>
      </w:r>
      <w:r w:rsidRPr="00B86842">
        <w:rPr>
          <w:lang w:val="sr-Latn-RS"/>
        </w:rPr>
        <w:t>vokabular, kao i sporazum o imenovanju za pružanje jedinstvenog identifikatora pravnim izvorima na osnovu FRBR modela. Ovaj standard je već našao primenu u predstavljanju zakona nekih zemalja sveta.</w:t>
      </w:r>
    </w:p>
    <w:p w14:paraId="2CD71768" w14:textId="435DB391" w:rsidR="004D255F" w:rsidRPr="00B86842" w:rsidRDefault="004D255F" w:rsidP="004D255F">
      <w:pPr>
        <w:pStyle w:val="Heading2"/>
        <w:rPr>
          <w:noProof w:val="0"/>
          <w:lang w:val="sr-Latn-RS"/>
        </w:rPr>
      </w:pPr>
      <w:r w:rsidRPr="00B86842">
        <w:rPr>
          <w:noProof w:val="0"/>
          <w:lang w:val="sr-Latn-RS"/>
        </w:rPr>
        <w:t>SPARQL</w:t>
      </w:r>
    </w:p>
    <w:p w14:paraId="29741AB7" w14:textId="499020D4" w:rsidR="0064116E" w:rsidRPr="00B86842" w:rsidRDefault="0067686A" w:rsidP="0064116E">
      <w:pPr>
        <w:jc w:val="both"/>
        <w:rPr>
          <w:rFonts w:ascii="Times New Roman" w:hAnsi="Times New Roman" w:cs="Times New Roman"/>
          <w:sz w:val="20"/>
        </w:rPr>
      </w:pPr>
      <w:r w:rsidRPr="00B86842">
        <w:rPr>
          <w:rFonts w:ascii="Times New Roman" w:hAnsi="Times New Roman" w:cs="Times New Roman"/>
          <w:sz w:val="20"/>
        </w:rPr>
        <w:t>SPARQL [</w:t>
      </w:r>
      <w:r w:rsidR="00BC79E4">
        <w:rPr>
          <w:rFonts w:ascii="Times New Roman" w:hAnsi="Times New Roman" w:cs="Times New Roman"/>
          <w:sz w:val="20"/>
        </w:rPr>
        <w:t>10</w:t>
      </w:r>
      <w:r w:rsidRPr="00B86842">
        <w:rPr>
          <w:rFonts w:ascii="Times New Roman" w:hAnsi="Times New Roman" w:cs="Times New Roman"/>
          <w:sz w:val="20"/>
        </w:rPr>
        <w:t xml:space="preserve">] (engl. </w:t>
      </w:r>
      <w:r w:rsidRPr="00B86842">
        <w:rPr>
          <w:rFonts w:ascii="Times New Roman" w:hAnsi="Times New Roman" w:cs="Times New Roman"/>
          <w:bCs/>
          <w:i/>
          <w:sz w:val="20"/>
        </w:rPr>
        <w:t>SPARQL Protocol and RDF Query Language</w:t>
      </w:r>
      <w:r w:rsidRPr="00B86842">
        <w:rPr>
          <w:rFonts w:ascii="Times New Roman" w:hAnsi="Times New Roman" w:cs="Times New Roman"/>
          <w:b/>
          <w:bCs/>
          <w:sz w:val="20"/>
        </w:rPr>
        <w:t xml:space="preserve">) </w:t>
      </w:r>
      <w:r w:rsidRPr="00B86842">
        <w:rPr>
          <w:rFonts w:ascii="Times New Roman" w:hAnsi="Times New Roman" w:cs="Times New Roman"/>
          <w:sz w:val="20"/>
        </w:rPr>
        <w:t>je upitni jezik za RDF [</w:t>
      </w:r>
      <w:r w:rsidR="00BC79E4">
        <w:rPr>
          <w:rFonts w:ascii="Times New Roman" w:hAnsi="Times New Roman" w:cs="Times New Roman"/>
          <w:sz w:val="20"/>
        </w:rPr>
        <w:t>11</w:t>
      </w:r>
      <w:r w:rsidRPr="00B86842">
        <w:rPr>
          <w:rFonts w:ascii="Times New Roman" w:hAnsi="Times New Roman" w:cs="Times New Roman"/>
          <w:sz w:val="20"/>
        </w:rPr>
        <w:t xml:space="preserve">] (engl. </w:t>
      </w:r>
      <w:r w:rsidRPr="00B86842">
        <w:rPr>
          <w:rFonts w:ascii="Times New Roman" w:hAnsi="Times New Roman" w:cs="Times New Roman"/>
          <w:i/>
          <w:sz w:val="20"/>
        </w:rPr>
        <w:t>Resource Description Framevork</w:t>
      </w:r>
      <w:r w:rsidRPr="00B86842">
        <w:rPr>
          <w:rFonts w:ascii="Times New Roman" w:hAnsi="Times New Roman" w:cs="Times New Roman"/>
          <w:sz w:val="20"/>
        </w:rPr>
        <w:t>) - to je semantički jezik upita za baze podataka koji može da preuzme i manipuliše podacima pohranjenim u RDF formatu.</w:t>
      </w:r>
    </w:p>
    <w:p w14:paraId="3C887416" w14:textId="77777777" w:rsidR="00546918" w:rsidRPr="00B86842" w:rsidRDefault="004D255F" w:rsidP="0064116E">
      <w:pPr>
        <w:pStyle w:val="Heading1"/>
        <w:rPr>
          <w:noProof w:val="0"/>
          <w:lang w:val="sr-Latn-RS"/>
        </w:rPr>
      </w:pPr>
      <w:r w:rsidRPr="00B86842">
        <w:rPr>
          <w:noProof w:val="0"/>
          <w:lang w:val="sr-Latn-RS"/>
        </w:rPr>
        <w:t>Metodologija</w:t>
      </w:r>
    </w:p>
    <w:p w14:paraId="388C2E97" w14:textId="02BD475A" w:rsidR="0064116E" w:rsidRPr="00B86842" w:rsidRDefault="00002460" w:rsidP="00002460">
      <w:pPr>
        <w:pStyle w:val="Heading1"/>
        <w:numPr>
          <w:ilvl w:val="0"/>
          <w:numId w:val="0"/>
        </w:numPr>
        <w:jc w:val="both"/>
        <w:rPr>
          <w:smallCaps w:val="0"/>
          <w:noProof w:val="0"/>
          <w:spacing w:val="-1"/>
          <w:lang w:val="sr-Latn-RS"/>
        </w:rPr>
      </w:pPr>
      <w:bookmarkStart w:id="1" w:name="_Ref451558956"/>
      <w:r>
        <w:rPr>
          <w:smallCaps w:val="0"/>
          <w:noProof w:val="0"/>
          <w:spacing w:val="-1"/>
          <w:lang w:val="sr-Latn-RS"/>
        </w:rPr>
        <w:tab/>
      </w:r>
      <w:r w:rsidR="009B633D" w:rsidRPr="00B86842">
        <w:rPr>
          <w:smallCaps w:val="0"/>
          <w:noProof w:val="0"/>
          <w:spacing w:val="-1"/>
          <w:lang w:val="sr-Latn-RS"/>
        </w:rPr>
        <w:t>Zakon o elektronskoj trgovini</w:t>
      </w:r>
      <w:r w:rsidR="008466B2" w:rsidRPr="00B86842">
        <w:rPr>
          <w:smallCaps w:val="0"/>
          <w:noProof w:val="0"/>
          <w:spacing w:val="-1"/>
          <w:lang w:val="sr-Latn-RS"/>
        </w:rPr>
        <w:t xml:space="preserve"> 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je predstavljen u vidu </w:t>
      </w:r>
      <w:r w:rsidR="009B633D" w:rsidRPr="00B86842">
        <w:rPr>
          <w:i/>
          <w:smallCaps w:val="0"/>
          <w:noProof w:val="0"/>
          <w:spacing w:val="-1"/>
          <w:lang w:val="sr-Latn-RS"/>
        </w:rPr>
        <w:t>XML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dokumenta sa etiketama (engl. </w:t>
      </w:r>
      <w:r w:rsidR="009B633D" w:rsidRPr="00B86842">
        <w:rPr>
          <w:i/>
          <w:smallCaps w:val="0"/>
          <w:noProof w:val="0"/>
          <w:spacing w:val="-1"/>
          <w:lang w:val="sr-Latn-RS"/>
        </w:rPr>
        <w:t>tag</w:t>
      </w:r>
      <w:r w:rsidR="009B633D" w:rsidRPr="00B86842">
        <w:rPr>
          <w:smallCaps w:val="0"/>
          <w:noProof w:val="0"/>
          <w:spacing w:val="-1"/>
          <w:lang w:val="sr-Latn-RS"/>
        </w:rPr>
        <w:t>) i parametrima specifičnim za Akoma-Ntoso format. Na sajtu Akoma-Ntoso projekta (http://www.akomantoso.org) se mogu naći informacije o tagovima i parametrima specifičnim za opisivanje zakona uz pomoć ovog formata.</w:t>
      </w:r>
    </w:p>
    <w:p w14:paraId="485DC570" w14:textId="006413A7" w:rsidR="009B633D" w:rsidRPr="00B86842" w:rsidRDefault="009B633D" w:rsidP="00002460">
      <w:pPr>
        <w:pStyle w:val="Heading1"/>
        <w:numPr>
          <w:ilvl w:val="0"/>
          <w:numId w:val="0"/>
        </w:numPr>
        <w:jc w:val="both"/>
        <w:rPr>
          <w:smallCaps w:val="0"/>
          <w:noProof w:val="0"/>
          <w:spacing w:val="-1"/>
          <w:lang w:val="sr-Latn-RS"/>
        </w:rPr>
      </w:pPr>
      <w:r w:rsidRPr="00B86842">
        <w:rPr>
          <w:smallCaps w:val="0"/>
          <w:noProof w:val="0"/>
          <w:spacing w:val="-1"/>
          <w:lang w:val="sr-Latn-RS"/>
        </w:rPr>
        <w:tab/>
        <w:t xml:space="preserve">Ontologija koja je korišćena za opisivanje zakona jeste </w:t>
      </w:r>
      <w:r w:rsidRPr="00B86842">
        <w:rPr>
          <w:i/>
          <w:smallCaps w:val="0"/>
          <w:noProof w:val="0"/>
          <w:spacing w:val="-1"/>
          <w:lang w:val="sr-Latn-RS"/>
        </w:rPr>
        <w:t>LKIF</w:t>
      </w:r>
      <w:r w:rsidRPr="00B86842">
        <w:rPr>
          <w:smallCaps w:val="0"/>
          <w:noProof w:val="0"/>
          <w:spacing w:val="-1"/>
          <w:lang w:val="sr-Latn-RS"/>
        </w:rPr>
        <w:t xml:space="preserve"> ontologija. Korišćenjem njihove dokumentacije kreirane su instance ontologije koje predstavljaju Zakon o elektronskoj trgovini.</w:t>
      </w:r>
    </w:p>
    <w:p w14:paraId="506C255D" w14:textId="4B2F0A3A" w:rsidR="009B633D" w:rsidRPr="00B86842" w:rsidRDefault="009B633D" w:rsidP="00002460">
      <w:pPr>
        <w:pStyle w:val="Heading1"/>
        <w:numPr>
          <w:ilvl w:val="0"/>
          <w:numId w:val="0"/>
        </w:numPr>
        <w:jc w:val="both"/>
        <w:rPr>
          <w:smallCaps w:val="0"/>
          <w:noProof w:val="0"/>
          <w:spacing w:val="-1"/>
          <w:lang w:val="sr-Latn-RS"/>
        </w:rPr>
      </w:pPr>
      <w:r w:rsidRPr="00B86842">
        <w:rPr>
          <w:smallCaps w:val="0"/>
          <w:noProof w:val="0"/>
          <w:spacing w:val="-1"/>
          <w:lang w:val="sr-Latn-RS"/>
        </w:rPr>
        <w:tab/>
        <w:t xml:space="preserve">Pošto pravna pitanja trebaju da budu smislena, tj. imaju potporu u zakonu, ne može ih bilo ko sastavljati. Stoga su uvedene 3 uloge sistema: administrator sistema, pravno lice i  </w:t>
      </w:r>
      <w:r w:rsidRPr="00B86842">
        <w:rPr>
          <w:i/>
          <w:smallCaps w:val="0"/>
          <w:noProof w:val="0"/>
          <w:spacing w:val="-1"/>
          <w:lang w:val="sr-Latn-RS"/>
        </w:rPr>
        <w:t>SPARQL</w:t>
      </w:r>
      <w:r w:rsidRPr="00B86842">
        <w:rPr>
          <w:smallCaps w:val="0"/>
          <w:noProof w:val="0"/>
          <w:spacing w:val="-1"/>
          <w:lang w:val="sr-Latn-RS"/>
        </w:rPr>
        <w:t xml:space="preserve">-specijalista. Administrator sistema ima uvid u sve korisnike sistema, ima mogućnost aktivacije novokreiranih korisnika i suspenzije već postojećih. Pravno lice je uloga koja definiše tekst pravnog pitanja i naglašava parametre koje korisnik treba uneti ukoliko to pitanje zahteva. Na osnovu pravnog pitanja, </w:t>
      </w:r>
      <w:r w:rsidRPr="00B86842">
        <w:rPr>
          <w:i/>
          <w:smallCaps w:val="0"/>
          <w:noProof w:val="0"/>
          <w:spacing w:val="-1"/>
          <w:lang w:val="sr-Latn-RS"/>
        </w:rPr>
        <w:t>SPARQL</w:t>
      </w:r>
      <w:r w:rsidR="000753F7" w:rsidRPr="00B86842">
        <w:rPr>
          <w:smallCaps w:val="0"/>
          <w:noProof w:val="0"/>
          <w:spacing w:val="-1"/>
          <w:lang w:val="sr-Latn-RS"/>
        </w:rPr>
        <w:t>-</w:t>
      </w:r>
      <w:r w:rsidRPr="00B86842">
        <w:rPr>
          <w:smallCaps w:val="0"/>
          <w:noProof w:val="0"/>
          <w:spacing w:val="-1"/>
          <w:lang w:val="sr-Latn-RS"/>
        </w:rPr>
        <w:t xml:space="preserve">specijalista sastavlja </w:t>
      </w:r>
      <w:r w:rsidRPr="00B86842">
        <w:rPr>
          <w:i/>
          <w:smallCaps w:val="0"/>
          <w:noProof w:val="0"/>
          <w:spacing w:val="-1"/>
          <w:lang w:val="sr-Latn-RS"/>
        </w:rPr>
        <w:t>SPARQL</w:t>
      </w:r>
      <w:r w:rsidRPr="00B86842">
        <w:rPr>
          <w:smallCaps w:val="0"/>
          <w:noProof w:val="0"/>
          <w:spacing w:val="-1"/>
          <w:lang w:val="sr-Latn-RS"/>
        </w:rPr>
        <w:t xml:space="preserve"> upit koji vraća odgovor na traženo pitanje iz prethodno opisane ontologije. Odgovor može biti predstavljen u vidu direktnog odgovora na pitanje ili u vidu dispozicije zakonske norme i njene sankcije. Svim funkcionalnostima za prethodno opisane uloge sistema se pristupa preko </w:t>
      </w:r>
      <w:r w:rsidRPr="00B86842">
        <w:rPr>
          <w:i/>
          <w:smallCaps w:val="0"/>
          <w:noProof w:val="0"/>
          <w:spacing w:val="-1"/>
          <w:lang w:val="sr-Latn-RS"/>
        </w:rPr>
        <w:t>web</w:t>
      </w:r>
      <w:r w:rsidRPr="00B86842">
        <w:rPr>
          <w:smallCaps w:val="0"/>
          <w:noProof w:val="0"/>
          <w:spacing w:val="-1"/>
          <w:lang w:val="sr-Latn-RS"/>
        </w:rPr>
        <w:t>-servisa.</w:t>
      </w:r>
    </w:p>
    <w:p w14:paraId="257FF4D1" w14:textId="36A17B10" w:rsidR="00B41D41" w:rsidRPr="00B86842" w:rsidRDefault="00866BAE" w:rsidP="00002460">
      <w:pPr>
        <w:pStyle w:val="Heading1"/>
        <w:numPr>
          <w:ilvl w:val="0"/>
          <w:numId w:val="0"/>
        </w:numPr>
        <w:jc w:val="both"/>
        <w:rPr>
          <w:smallCaps w:val="0"/>
          <w:noProof w:val="0"/>
          <w:spacing w:val="-1"/>
          <w:lang w:val="sr-Latn-RS"/>
        </w:rPr>
      </w:pPr>
      <w:r w:rsidRPr="00B86842">
        <w:rPr>
          <w:smallCaps w:val="0"/>
          <w:noProof w:val="0"/>
          <w:spacing w:val="-1"/>
          <w:lang w:val="sr-Latn-RS"/>
        </w:rPr>
        <w:tab/>
      </w:r>
      <w:r w:rsidR="009B633D" w:rsidRPr="00B86842">
        <w:rPr>
          <w:smallCaps w:val="0"/>
          <w:noProof w:val="0"/>
          <w:spacing w:val="-1"/>
          <w:lang w:val="sr-Latn-RS"/>
        </w:rPr>
        <w:t xml:space="preserve">Pristup pravnim pitanjima i njihovim odgovorima je omogućen korisnicima preko </w:t>
      </w:r>
      <w:r w:rsidR="009B633D" w:rsidRPr="00B86842">
        <w:rPr>
          <w:i/>
          <w:smallCaps w:val="0"/>
          <w:noProof w:val="0"/>
          <w:spacing w:val="-1"/>
          <w:lang w:val="sr-Latn-RS"/>
        </w:rPr>
        <w:t>web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-bazirane aplikacije. Na glavnoj stranici korisnik ima mogućnost izbora pravnog pitanja, a po potrebi i polja za upis dodatnih parametara koje izabrano pitanje zahteva. Sistem na osnovu pitanja i prosleđenih parametara pitanja pronalazi odgovor u vidu konkretnog teksta ili reference na određeni deo </w:t>
      </w:r>
      <w:r w:rsidR="009B633D" w:rsidRPr="00B86842">
        <w:rPr>
          <w:i/>
          <w:smallCaps w:val="0"/>
          <w:noProof w:val="0"/>
          <w:spacing w:val="-1"/>
          <w:lang w:val="sr-Latn-RS"/>
        </w:rPr>
        <w:t>XML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dokumenta koji opisuje zakon u </w:t>
      </w:r>
      <w:r w:rsidR="009B633D" w:rsidRPr="00B86842">
        <w:rPr>
          <w:i/>
          <w:smallCaps w:val="0"/>
          <w:noProof w:val="0"/>
          <w:spacing w:val="-1"/>
          <w:lang w:val="sr-Latn-RS"/>
        </w:rPr>
        <w:t>Akoma-Ntoso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formatu. Ukoliko je odgovor referenca na </w:t>
      </w:r>
      <w:r w:rsidR="009B633D" w:rsidRPr="00B86842">
        <w:rPr>
          <w:i/>
          <w:smallCaps w:val="0"/>
          <w:noProof w:val="0"/>
          <w:spacing w:val="-1"/>
          <w:lang w:val="sr-Latn-RS"/>
        </w:rPr>
        <w:t>XML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dokument, onda se prvo na </w:t>
      </w:r>
      <w:r w:rsidR="009B633D" w:rsidRPr="00CC2209">
        <w:rPr>
          <w:i/>
          <w:smallCaps w:val="0"/>
          <w:noProof w:val="0"/>
          <w:spacing w:val="-1"/>
          <w:lang w:val="sr-Latn-RS"/>
        </w:rPr>
        <w:t>back-end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delu sistema izvlači sadržaj </w:t>
      </w:r>
      <w:r w:rsidR="009B633D" w:rsidRPr="00B86842">
        <w:rPr>
          <w:i/>
          <w:smallCaps w:val="0"/>
          <w:noProof w:val="0"/>
          <w:spacing w:val="-1"/>
          <w:lang w:val="sr-Latn-RS"/>
        </w:rPr>
        <w:t>XML</w:t>
      </w:r>
      <w:r w:rsidR="009B633D" w:rsidRPr="00B86842">
        <w:rPr>
          <w:smallCaps w:val="0"/>
          <w:noProof w:val="0"/>
          <w:spacing w:val="-1"/>
          <w:lang w:val="sr-Latn-RS"/>
        </w:rPr>
        <w:t xml:space="preserve"> taga na koga se odnosi ta referenca, a zatim se tekst tog taga prikazuje korisniku. Sistem obaveštava korisnika ukoliko ne pronađe odgovor na postavljeno pitanje.</w:t>
      </w:r>
    </w:p>
    <w:p w14:paraId="592A9581" w14:textId="2F35E540" w:rsidR="00BE2907" w:rsidRPr="00B86842" w:rsidRDefault="003655F0" w:rsidP="00BE2907">
      <w:pPr>
        <w:rPr>
          <w:rFonts w:ascii="Times New Roman" w:hAnsi="Times New Roman" w:cs="Times New Roman"/>
        </w:rPr>
      </w:pPr>
      <w:r w:rsidRPr="00B86842">
        <w:rPr>
          <w:rFonts w:ascii="Times New Roman" w:hAnsi="Times New Roman" w:cs="Times New Roman"/>
        </w:rPr>
        <w:br w:type="page"/>
      </w:r>
    </w:p>
    <w:bookmarkEnd w:id="1"/>
    <w:p w14:paraId="12607961" w14:textId="47CD7D8D" w:rsidR="00546918" w:rsidRPr="00B86842" w:rsidRDefault="00866BAE" w:rsidP="00866BAE">
      <w:pPr>
        <w:pStyle w:val="Heading1"/>
        <w:rPr>
          <w:noProof w:val="0"/>
          <w:lang w:val="sr-Latn-RS"/>
        </w:rPr>
      </w:pPr>
      <w:r w:rsidRPr="00B86842">
        <w:rPr>
          <w:noProof w:val="0"/>
          <w:lang w:val="sr-Latn-RS"/>
        </w:rPr>
        <w:lastRenderedPageBreak/>
        <w:t>Rešenje</w:t>
      </w:r>
    </w:p>
    <w:p w14:paraId="1A1D31A4" w14:textId="324EA937" w:rsidR="00546918" w:rsidRPr="00B86842" w:rsidRDefault="00866BAE" w:rsidP="00546918">
      <w:pPr>
        <w:pStyle w:val="BodyText"/>
        <w:rPr>
          <w:lang w:val="sr-Latn-RS"/>
        </w:rPr>
      </w:pPr>
      <w:r w:rsidRPr="00B86842">
        <w:rPr>
          <w:lang w:val="sr-Latn-RS"/>
        </w:rPr>
        <w:t>Čvorovi koji su korišćeni prilikom opisivanja zakona u Akoma-Ntoso formatu su:</w:t>
      </w:r>
    </w:p>
    <w:p w14:paraId="224CE877" w14:textId="77777777" w:rsidR="007A59F0" w:rsidRPr="00B86842" w:rsidRDefault="007A59F0" w:rsidP="007A59F0">
      <w:pPr>
        <w:pStyle w:val="ListParagraph"/>
        <w:numPr>
          <w:ilvl w:val="0"/>
          <w:numId w:val="8"/>
        </w:numPr>
        <w:ind w:left="924" w:hanging="357"/>
        <w:rPr>
          <w:rFonts w:ascii="Times New Roman" w:eastAsia="MS Mincho" w:hAnsi="Times New Roman" w:cs="Times New Roman"/>
          <w:spacing w:val="-1"/>
          <w:sz w:val="20"/>
          <w:szCs w:val="20"/>
        </w:rPr>
      </w:pPr>
      <w:r w:rsidRPr="00B86842">
        <w:rPr>
          <w:rFonts w:ascii="Times New Roman" w:eastAsia="MS Mincho" w:hAnsi="Times New Roman" w:cs="Times New Roman"/>
          <w:spacing w:val="-1"/>
          <w:sz w:val="20"/>
          <w:szCs w:val="20"/>
        </w:rPr>
        <w:t>body - korenski čvor sadržine zakona</w:t>
      </w:r>
    </w:p>
    <w:p w14:paraId="4810CC78" w14:textId="4780E0E0" w:rsidR="007A59F0" w:rsidRPr="00B86842" w:rsidRDefault="007A59F0" w:rsidP="007A59F0">
      <w:pPr>
        <w:pStyle w:val="ListParagraph"/>
        <w:numPr>
          <w:ilvl w:val="0"/>
          <w:numId w:val="8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chapter</w:t>
      </w:r>
      <w:r w:rsidRPr="00B86842">
        <w:rPr>
          <w:rFonts w:ascii="Times New Roman" w:hAnsi="Times New Roman" w:cs="Times New Roman"/>
          <w:sz w:val="20"/>
          <w:szCs w:val="20"/>
        </w:rPr>
        <w:t xml:space="preserve">  - predstavlja jedno poglavlje zakona</w:t>
      </w:r>
    </w:p>
    <w:p w14:paraId="3921BD91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article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član zakona</w:t>
      </w:r>
    </w:p>
    <w:p w14:paraId="5E722E74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paragraph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stav jednog člana</w:t>
      </w:r>
    </w:p>
    <w:p w14:paraId="5D6CFC9E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point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tačku jednog stava</w:t>
      </w:r>
    </w:p>
    <w:p w14:paraId="3924297E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subpoint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podtačku jedne tačke</w:t>
      </w:r>
    </w:p>
    <w:p w14:paraId="3B58966C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num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numeraciju čvora roditelja</w:t>
      </w:r>
    </w:p>
    <w:p w14:paraId="508F8A4B" w14:textId="77777777" w:rsidR="00866BAE" w:rsidRPr="00B86842" w:rsidRDefault="00866BAE" w:rsidP="007A59F0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heading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tekstualni naziv čvora roditelja</w:t>
      </w:r>
    </w:p>
    <w:p w14:paraId="2C00DFCE" w14:textId="348E1C1C" w:rsidR="00C74623" w:rsidRPr="00B86842" w:rsidRDefault="00866BAE" w:rsidP="0055683D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content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predstavlja tekstualnu sadržinu dela zakona na koga se odnosi roditeljski čvor (sadržina koja se koristiti kao odgovor na upit)</w:t>
      </w:r>
    </w:p>
    <w:p w14:paraId="6D9A0913" w14:textId="76E42CBC" w:rsidR="00C74623" w:rsidRPr="00B86842" w:rsidRDefault="00866BAE" w:rsidP="0055683D">
      <w:pPr>
        <w:pStyle w:val="ListParagraph"/>
        <w:numPr>
          <w:ilvl w:val="0"/>
          <w:numId w:val="16"/>
        </w:numPr>
        <w:ind w:left="924" w:hanging="357"/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i/>
          <w:sz w:val="20"/>
          <w:szCs w:val="20"/>
        </w:rPr>
        <w:t>intro</w:t>
      </w:r>
      <w:r w:rsidRPr="00B86842">
        <w:rPr>
          <w:rFonts w:ascii="Times New Roman" w:hAnsi="Times New Roman" w:cs="Times New Roman"/>
          <w:sz w:val="20"/>
          <w:szCs w:val="20"/>
        </w:rPr>
        <w:t xml:space="preserve"> – ukoliko čvor u sebi ima nabrajanje u vidu tački ili podtački, u njega se smešta tekst uvoda pred nabrajanje.</w:t>
      </w:r>
    </w:p>
    <w:p w14:paraId="2B66F373" w14:textId="3D2D0C41" w:rsidR="007A59F0" w:rsidRPr="00B86842" w:rsidRDefault="00C74623" w:rsidP="00002460">
      <w:pPr>
        <w:rPr>
          <w:rFonts w:ascii="Times New Roman" w:hAnsi="Times New Roman" w:cs="Times New Roman"/>
          <w:sz w:val="20"/>
          <w:szCs w:val="20"/>
        </w:rPr>
      </w:pPr>
      <w:r w:rsidRPr="00B86842">
        <w:rPr>
          <w:rFonts w:ascii="Times New Roman" w:hAnsi="Times New Roman" w:cs="Times New Roman"/>
          <w:lang w:eastAsia="sr-Latn-R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3AEA2BF" wp14:editId="13C518E4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655310" cy="2464435"/>
                <wp:effectExtent l="0" t="0" r="254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310" cy="2464435"/>
                          <a:chOff x="0" y="0"/>
                          <a:chExt cx="5655310" cy="2839057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2544417"/>
                            <a:ext cx="5654040" cy="294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A48C2F" w14:textId="744E00A9" w:rsidR="00546918" w:rsidRPr="00960D9F" w:rsidRDefault="00546918" w:rsidP="00546918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bookmarkStart w:id="2" w:name="_Ref451624093"/>
                              <w:r>
                                <w:t xml:space="preserve">Slika </w:t>
                              </w:r>
                              <w:bookmarkEnd w:id="2"/>
                              <w:r w:rsidR="0039766A">
                                <w:t>1</w:t>
                              </w:r>
                              <w:r>
                                <w:t xml:space="preserve"> - </w:t>
                              </w:r>
                              <w:r w:rsidR="0039766A" w:rsidRPr="002A5A39">
                                <w:t xml:space="preserve">Prikaz dela </w:t>
                              </w:r>
                              <w:r w:rsidR="0039766A" w:rsidRPr="005E0B04">
                                <w:rPr>
                                  <w:i/>
                                </w:rPr>
                                <w:t>XML</w:t>
                              </w:r>
                              <w:r w:rsidR="0039766A" w:rsidRPr="002A5A39">
                                <w:t xml:space="preserve"> dokumenta koji opisuje </w:t>
                              </w:r>
                              <w:r w:rsidR="0039766A" w:rsidRPr="00E95B8D">
                                <w:t xml:space="preserve">Zakon u elektronskoj trgovini preko </w:t>
                              </w:r>
                              <w:r w:rsidR="0039766A" w:rsidRPr="005E0B04">
                                <w:rPr>
                                  <w:i/>
                                </w:rPr>
                                <w:t>Akoma-Ntoso</w:t>
                              </w:r>
                              <w:r w:rsidR="0039766A" w:rsidRPr="002A5A39">
                                <w:t xml:space="preserve"> formata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10" cy="2546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EA2BF" id="Group 28" o:spid="_x0000_s1026" style="position:absolute;margin-left:0;margin-top:17.7pt;width:445.3pt;height:194.05pt;z-index:251649024;mso-position-horizontal:center;mso-position-horizontal-relative:margin;mso-height-relative:margin" coordsize="56553,28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top:25444;width:5654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5CA48C2F" w14:textId="744E00A9" w:rsidR="00546918" w:rsidRPr="00960D9F" w:rsidRDefault="00546918" w:rsidP="00546918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bookmarkStart w:id="3" w:name="_Ref451624093"/>
                        <w:r>
                          <w:t xml:space="preserve">Slika </w:t>
                        </w:r>
                        <w:bookmarkEnd w:id="3"/>
                        <w:r w:rsidR="0039766A">
                          <w:t>1</w:t>
                        </w:r>
                        <w:r>
                          <w:t xml:space="preserve"> - </w:t>
                        </w:r>
                        <w:r w:rsidR="0039766A" w:rsidRPr="002A5A39">
                          <w:t xml:space="preserve">Prikaz dela </w:t>
                        </w:r>
                        <w:r w:rsidR="0039766A" w:rsidRPr="005E0B04">
                          <w:rPr>
                            <w:i/>
                          </w:rPr>
                          <w:t>XML</w:t>
                        </w:r>
                        <w:r w:rsidR="0039766A" w:rsidRPr="002A5A39">
                          <w:t xml:space="preserve"> dokumenta koji opisuje </w:t>
                        </w:r>
                        <w:r w:rsidR="0039766A" w:rsidRPr="00E95B8D">
                          <w:t xml:space="preserve">Zakon u elektronskoj trgovini preko </w:t>
                        </w:r>
                        <w:r w:rsidR="0039766A" w:rsidRPr="005E0B04">
                          <w:rPr>
                            <w:i/>
                          </w:rPr>
                          <w:t>Akoma-Ntoso</w:t>
                        </w:r>
                        <w:r w:rsidR="0039766A" w:rsidRPr="002A5A39">
                          <w:t xml:space="preserve"> formata</w:t>
                        </w:r>
                        <w:r>
                          <w:t>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width:56553;height:25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">
                  <v:imagedata r:id="rId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7A59F0" w:rsidRPr="00B86842">
        <w:rPr>
          <w:rFonts w:ascii="Times New Roman" w:hAnsi="Times New Roman" w:cs="Times New Roman"/>
          <w:sz w:val="20"/>
        </w:rPr>
        <w:t>Svaki čvor označen je sa identifikacionim atributom “</w:t>
      </w:r>
      <w:r w:rsidR="007A59F0" w:rsidRPr="00B86842">
        <w:rPr>
          <w:rFonts w:ascii="Times New Roman" w:hAnsi="Times New Roman" w:cs="Times New Roman"/>
          <w:i/>
          <w:sz w:val="20"/>
        </w:rPr>
        <w:t>eId</w:t>
      </w:r>
      <w:r w:rsidR="007A59F0" w:rsidRPr="00B86842">
        <w:rPr>
          <w:rFonts w:ascii="Times New Roman" w:hAnsi="Times New Roman" w:cs="Times New Roman"/>
          <w:sz w:val="20"/>
        </w:rPr>
        <w:t xml:space="preserve">” (prikaz dela </w:t>
      </w:r>
      <w:r w:rsidR="007A59F0" w:rsidRPr="00B86842">
        <w:rPr>
          <w:rFonts w:ascii="Times New Roman" w:hAnsi="Times New Roman" w:cs="Times New Roman"/>
          <w:i/>
          <w:sz w:val="20"/>
        </w:rPr>
        <w:t>XML</w:t>
      </w:r>
      <w:r w:rsidR="0039766A" w:rsidRPr="00B86842">
        <w:rPr>
          <w:rFonts w:ascii="Times New Roman" w:hAnsi="Times New Roman" w:cs="Times New Roman"/>
          <w:sz w:val="20"/>
        </w:rPr>
        <w:t xml:space="preserve"> dokumenta dat je na slici 1)</w:t>
      </w:r>
      <w:r w:rsidR="007A59F0" w:rsidRPr="00B86842">
        <w:rPr>
          <w:rFonts w:ascii="Times New Roman" w:hAnsi="Times New Roman" w:cs="Times New Roman"/>
          <w:sz w:val="20"/>
        </w:rPr>
        <w:t>.</w:t>
      </w:r>
    </w:p>
    <w:p w14:paraId="5D68188D" w14:textId="628A377F" w:rsidR="006C6BD5" w:rsidRPr="00B86842" w:rsidRDefault="003655F0" w:rsidP="000248D7">
      <w:pPr>
        <w:pStyle w:val="Heading3"/>
        <w:numPr>
          <w:ilvl w:val="0"/>
          <w:numId w:val="0"/>
        </w:numPr>
        <w:ind w:firstLine="288"/>
        <w:rPr>
          <w:rStyle w:val="BodyTextChar"/>
          <w:i w:val="0"/>
          <w:iCs w:val="0"/>
          <w:noProof w:val="0"/>
          <w:lang w:val="sr-Latn-RS"/>
        </w:rPr>
      </w:pPr>
      <w:r w:rsidRPr="00B86842">
        <w:rPr>
          <w:noProof w:val="0"/>
          <w:lang w:val="sr-Latn-RS" w:eastAsia="sr-Latn-R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8F03698" wp14:editId="0B58A957">
                <wp:simplePos x="0" y="0"/>
                <wp:positionH relativeFrom="margin">
                  <wp:align>center</wp:align>
                </wp:positionH>
                <wp:positionV relativeFrom="paragraph">
                  <wp:posOffset>3439052</wp:posOffset>
                </wp:positionV>
                <wp:extent cx="5654040" cy="1929130"/>
                <wp:effectExtent l="0" t="0" r="381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040" cy="1929130"/>
                          <a:chOff x="0" y="0"/>
                          <a:chExt cx="5654040" cy="192951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3" y="0"/>
                            <a:ext cx="55911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1685676"/>
                            <a:ext cx="5654040" cy="2438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1CD2855" w14:textId="784A2089" w:rsidR="00F678D0" w:rsidRPr="00960D9F" w:rsidRDefault="00F678D0" w:rsidP="00F678D0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t>2</w:t>
                              </w:r>
                              <w:r>
                                <w:t xml:space="preserve"> - </w:t>
                              </w:r>
                              <w:r w:rsidRPr="00F678D0">
                                <w:t>Deo ontologije koja predstavlja osnovne informacije o zakonu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03698" id="Group 14" o:spid="_x0000_s1029" style="position:absolute;left:0;text-align:left;margin-left:0;margin-top:270.8pt;width:445.2pt;height:151.9pt;z-index:251653120;mso-position-horizontal:center;mso-position-horizontal-relative:margin" coordsize="56540,19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">
                <v:shape id="Picture 2" o:spid="_x0000_s1030" type="#_x0000_t75" style="position:absolute;left:238;width:55912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">
                  <v:imagedata r:id="rId11" o:title=""/>
                  <v:path arrowok="t"/>
                </v:shape>
                <v:shape id="Text Box 12" o:spid="_x0000_s1031" type="#_x0000_t202" style="position:absolute;top:16856;width:565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11CD2855" w14:textId="784A2089" w:rsidR="00F678D0" w:rsidRPr="00960D9F" w:rsidRDefault="00F678D0" w:rsidP="00F678D0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>
                          <w:t>2</w:t>
                        </w:r>
                        <w:r>
                          <w:t xml:space="preserve"> - </w:t>
                        </w:r>
                        <w:r w:rsidRPr="00F678D0">
                          <w:t>Deo ontologije koja predstavlja osnovne informacije o zakonu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 xml:space="preserve">Za kreiranje ontologije koja opisuje informacije sadržane u Zakonu o elektronskoj trgovini Republike Srbije, korišćena je </w:t>
      </w:r>
      <w:r w:rsidR="0039766A" w:rsidRPr="00B86842">
        <w:rPr>
          <w:rStyle w:val="BodyTextChar"/>
          <w:iCs w:val="0"/>
          <w:noProof w:val="0"/>
          <w:lang w:val="sr-Latn-RS"/>
        </w:rPr>
        <w:t>LKIF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 xml:space="preserve"> ontologija kao polazna osnova. Primer instance za opisivanje osnovnih informac</w:t>
      </w:r>
      <w:r w:rsidR="00F678D0" w:rsidRPr="00B86842">
        <w:rPr>
          <w:rStyle w:val="BodyTextChar"/>
          <w:i w:val="0"/>
          <w:iCs w:val="0"/>
          <w:noProof w:val="0"/>
          <w:lang w:val="sr-Latn-RS"/>
        </w:rPr>
        <w:t xml:space="preserve">ija o zakonu dati su na slici 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2</w:t>
      </w:r>
      <w:r w:rsidR="00A00ED1" w:rsidRPr="00B86842">
        <w:rPr>
          <w:rStyle w:val="BodyTextChar"/>
          <w:i w:val="0"/>
          <w:iCs w:val="0"/>
          <w:noProof w:val="0"/>
          <w:lang w:val="sr-Latn-RS"/>
        </w:rPr>
        <w:t>.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 xml:space="preserve"> Instanca zakona je tipa „</w:t>
      </w:r>
      <w:r w:rsidR="0039766A" w:rsidRPr="00B86842">
        <w:rPr>
          <w:rStyle w:val="BodyTextChar"/>
          <w:iCs w:val="0"/>
          <w:noProof w:val="0"/>
          <w:lang w:val="sr-Latn-RS"/>
        </w:rPr>
        <w:t>Code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“. Instance klasa „</w:t>
      </w:r>
      <w:r w:rsidR="0039766A" w:rsidRPr="00B86842">
        <w:rPr>
          <w:rStyle w:val="BodyTextChar"/>
          <w:iCs w:val="0"/>
          <w:noProof w:val="0"/>
          <w:lang w:val="sr-Latn-RS"/>
        </w:rPr>
        <w:t>Proclamation/Continuation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 predstavljaju Službene glasnike u kome je sadržan zakon, te je veza između zakona i ovih instanci „</w:t>
      </w:r>
      <w:r w:rsidR="0039766A" w:rsidRPr="00B86842">
        <w:rPr>
          <w:rStyle w:val="BodyTextChar"/>
          <w:iCs w:val="0"/>
          <w:noProof w:val="0"/>
          <w:lang w:val="sr-Latn-RS"/>
        </w:rPr>
        <w:t>participant_in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“. Oblasti na koje se zakon ne primenjuje su predstavljanje u vidu instance klase „</w:t>
      </w:r>
      <w:r w:rsidR="0039766A" w:rsidRPr="00B86842">
        <w:rPr>
          <w:rStyle w:val="BodyTextChar"/>
          <w:iCs w:val="0"/>
          <w:noProof w:val="0"/>
          <w:lang w:val="sr-Latn-RS"/>
        </w:rPr>
        <w:t>Exception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“. Definicije koje se nalaze u zakonu su tipa „</w:t>
      </w:r>
      <w:r w:rsidR="0039766A" w:rsidRPr="00B86842">
        <w:rPr>
          <w:rStyle w:val="BodyTextChar"/>
          <w:iCs w:val="0"/>
          <w:noProof w:val="0"/>
          <w:lang w:val="sr-Latn-RS"/>
        </w:rPr>
        <w:t>Definitional_expression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 i „</w:t>
      </w:r>
      <w:r w:rsidR="0039766A" w:rsidRPr="00B86842">
        <w:rPr>
          <w:rStyle w:val="BodyTextChar"/>
          <w:iCs w:val="0"/>
          <w:noProof w:val="0"/>
          <w:lang w:val="sr-Latn-RS"/>
        </w:rPr>
        <w:t>Whole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“, jer jedna instanca „</w:t>
      </w:r>
      <w:r w:rsidR="0039766A" w:rsidRPr="00B86842">
        <w:rPr>
          <w:rStyle w:val="BodyTextChar"/>
          <w:iCs w:val="0"/>
          <w:noProof w:val="0"/>
          <w:lang w:val="sr-Latn-RS"/>
        </w:rPr>
        <w:t>Definicije zakona o elektronskoj trgovini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 sadrži više instanci koje predstavljaju  zasebnu definiciju, npr. „</w:t>
      </w:r>
      <w:r w:rsidR="0039766A" w:rsidRPr="00B86842">
        <w:rPr>
          <w:rStyle w:val="BodyTextChar"/>
          <w:iCs w:val="0"/>
          <w:noProof w:val="0"/>
          <w:lang w:val="sr-Latn-RS"/>
        </w:rPr>
        <w:t>Definicija potrošač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 i ona je tipa „</w:t>
      </w:r>
      <w:r w:rsidR="0039766A" w:rsidRPr="00B86842">
        <w:rPr>
          <w:rStyle w:val="BodyTextChar"/>
          <w:iCs w:val="0"/>
          <w:noProof w:val="0"/>
          <w:lang w:val="sr-Latn-RS"/>
        </w:rPr>
        <w:t>Part</w:t>
      </w:r>
      <w:r w:rsidR="0039766A" w:rsidRPr="00B86842">
        <w:rPr>
          <w:rStyle w:val="BodyTextChar"/>
          <w:i w:val="0"/>
          <w:iCs w:val="0"/>
          <w:noProof w:val="0"/>
          <w:lang w:val="sr-Latn-RS"/>
        </w:rPr>
        <w:t>“.</w:t>
      </w:r>
    </w:p>
    <w:p w14:paraId="1524A37D" w14:textId="1A2397FB" w:rsidR="003655F0" w:rsidRPr="00B86842" w:rsidRDefault="003655F0" w:rsidP="003655F0">
      <w:pPr>
        <w:rPr>
          <w:rFonts w:ascii="Times New Roman" w:hAnsi="Times New Roman" w:cs="Times New Roman"/>
        </w:rPr>
      </w:pPr>
    </w:p>
    <w:p w14:paraId="0C5338EC" w14:textId="5FE08681" w:rsidR="00A00ED1" w:rsidRPr="00B86842" w:rsidRDefault="003655F0" w:rsidP="00C74623">
      <w:pPr>
        <w:pStyle w:val="BodyText"/>
        <w:rPr>
          <w:i/>
          <w:lang w:val="sr-Latn-RS"/>
        </w:rPr>
      </w:pPr>
      <w:r w:rsidRPr="00B86842">
        <w:rPr>
          <w:lang w:val="sr-Latn-RS" w:eastAsia="sr-Latn-RS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C2C423B" wp14:editId="63651F28">
                <wp:simplePos x="0" y="0"/>
                <wp:positionH relativeFrom="margin">
                  <wp:align>center</wp:align>
                </wp:positionH>
                <wp:positionV relativeFrom="page">
                  <wp:posOffset>1464142</wp:posOffset>
                </wp:positionV>
                <wp:extent cx="5654040" cy="2334895"/>
                <wp:effectExtent l="0" t="0" r="3810" b="825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040" cy="2334895"/>
                          <a:chOff x="0" y="0"/>
                          <a:chExt cx="5654040" cy="233503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80" y="0"/>
                            <a:ext cx="4667250" cy="22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091193"/>
                            <a:ext cx="5654040" cy="2438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F54A4B4" w14:textId="559E3F38" w:rsidR="000248D7" w:rsidRPr="00960D9F" w:rsidRDefault="000248D7" w:rsidP="000248D7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t>3</w:t>
                              </w:r>
                              <w:r>
                                <w:t xml:space="preserve"> - </w:t>
                              </w:r>
                              <w:r w:rsidRPr="00F678D0">
                                <w:t>Deo ontologije koja predstavlja osnovne informacije o zakonu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423B" id="Group 15" o:spid="_x0000_s1032" style="position:absolute;left:0;text-align:left;margin-left:0;margin-top:115.3pt;width:445.2pt;height:183.85pt;z-index:251657216;mso-position-horizontal:center;mso-position-horizontal-relative:margin;mso-position-vertical-relative:page" coordsize="56540,2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">
                <v:shape id="Picture 3" o:spid="_x0000_s1033" type="#_x0000_t75" style="position:absolute;left:4929;width:46673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">
                  <v:imagedata r:id="rId13" o:title=""/>
                  <v:path arrowok="t"/>
                </v:shape>
                <v:shape id="Text Box 13" o:spid="_x0000_s1034" type="#_x0000_t202" style="position:absolute;top:20911;width:565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0F54A4B4" w14:textId="559E3F38" w:rsidR="000248D7" w:rsidRPr="00960D9F" w:rsidRDefault="000248D7" w:rsidP="000248D7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>
                          <w:t>3</w:t>
                        </w:r>
                        <w:r>
                          <w:t xml:space="preserve"> - </w:t>
                        </w:r>
                        <w:r w:rsidRPr="00F678D0">
                          <w:t>Deo ontologije koja predstavlja osnovne informacije o zakonu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0248D7" w:rsidRPr="00B86842">
        <w:rPr>
          <w:lang w:val="sr-Latn-RS"/>
        </w:rPr>
        <w:t>Dužnost određenog aktera prikazana je preko instance klase „</w:t>
      </w:r>
      <w:r w:rsidR="000248D7" w:rsidRPr="00B86842">
        <w:rPr>
          <w:i/>
          <w:lang w:val="sr-Latn-RS"/>
        </w:rPr>
        <w:t>Norm</w:t>
      </w:r>
      <w:r w:rsidR="000248D7" w:rsidRPr="00B86842">
        <w:rPr>
          <w:lang w:val="sr-Latn-RS"/>
        </w:rPr>
        <w:t>” (slika 3). Ta instanca ima vezu ka njenoj dispoziciji (instanca klase „</w:t>
      </w:r>
      <w:r w:rsidR="000248D7" w:rsidRPr="00B86842">
        <w:rPr>
          <w:i/>
          <w:lang w:val="sr-Latn-RS"/>
        </w:rPr>
        <w:t>Obliged</w:t>
      </w:r>
      <w:r w:rsidR="000248D7" w:rsidRPr="00B86842">
        <w:rPr>
          <w:lang w:val="sr-Latn-RS"/>
        </w:rPr>
        <w:t>”) i sankciji (instanca klase „</w:t>
      </w:r>
      <w:r w:rsidR="000248D7" w:rsidRPr="00B86842">
        <w:rPr>
          <w:i/>
          <w:lang w:val="sr-Latn-RS"/>
        </w:rPr>
        <w:t>Observation_of_violation</w:t>
      </w:r>
      <w:r w:rsidR="000248D7" w:rsidRPr="00B86842">
        <w:rPr>
          <w:lang w:val="sr-Latn-RS"/>
        </w:rPr>
        <w:t>”). Instance klase „</w:t>
      </w:r>
      <w:r w:rsidR="000248D7" w:rsidRPr="00B86842">
        <w:rPr>
          <w:i/>
          <w:lang w:val="sr-Latn-RS"/>
        </w:rPr>
        <w:t>Norm</w:t>
      </w:r>
      <w:r w:rsidR="000248D7" w:rsidRPr="00B86842">
        <w:rPr>
          <w:lang w:val="sr-Latn-RS"/>
        </w:rPr>
        <w:t>” imaju vezu samo ka jednoj dispoziciji, ali mogu imati veze sa više sankcija (kao što je prikazano na slici 3). U instancama klase „</w:t>
      </w:r>
      <w:r w:rsidR="000248D7" w:rsidRPr="00B86842">
        <w:rPr>
          <w:i/>
          <w:lang w:val="sr-Latn-RS"/>
        </w:rPr>
        <w:t>Observation_of_Violation</w:t>
      </w:r>
      <w:r w:rsidR="000248D7" w:rsidRPr="00B86842">
        <w:rPr>
          <w:lang w:val="sr-Latn-RS"/>
        </w:rPr>
        <w:t>“ dodati su atributi „</w:t>
      </w:r>
      <w:r w:rsidR="000248D7" w:rsidRPr="00B86842">
        <w:rPr>
          <w:i/>
          <w:lang w:val="sr-Latn-RS"/>
        </w:rPr>
        <w:t>kaznaOd</w:t>
      </w:r>
      <w:r w:rsidR="000248D7" w:rsidRPr="00B86842">
        <w:rPr>
          <w:lang w:val="sr-Latn-RS"/>
        </w:rPr>
        <w:t>“ i „</w:t>
      </w:r>
      <w:r w:rsidR="000248D7" w:rsidRPr="00B86842">
        <w:rPr>
          <w:i/>
          <w:lang w:val="sr-Latn-RS"/>
        </w:rPr>
        <w:t>kaznaDo</w:t>
      </w:r>
      <w:r w:rsidR="000248D7" w:rsidRPr="00B86842">
        <w:rPr>
          <w:lang w:val="sr-Latn-RS"/>
        </w:rPr>
        <w:t xml:space="preserve">“ zbog efikasnijih </w:t>
      </w:r>
      <w:r w:rsidR="000248D7" w:rsidRPr="00B86842">
        <w:rPr>
          <w:i/>
          <w:lang w:val="sr-Latn-RS"/>
        </w:rPr>
        <w:t>SPARQL</w:t>
      </w:r>
      <w:r w:rsidR="000248D7" w:rsidRPr="00B86842">
        <w:rPr>
          <w:lang w:val="sr-Latn-RS"/>
        </w:rPr>
        <w:t xml:space="preserve"> upita. Veza ka licu (instance klase „</w:t>
      </w:r>
      <w:r w:rsidR="000248D7" w:rsidRPr="00B86842">
        <w:rPr>
          <w:i/>
          <w:lang w:val="sr-Latn-RS"/>
        </w:rPr>
        <w:t>Agent</w:t>
      </w:r>
      <w:r w:rsidR="000248D7" w:rsidRPr="00B86842">
        <w:rPr>
          <w:lang w:val="sr-Latn-RS"/>
        </w:rPr>
        <w:t>“) na koga se odnosi norma je prikazana preko „</w:t>
      </w:r>
      <w:r w:rsidR="000248D7" w:rsidRPr="00B86842">
        <w:rPr>
          <w:i/>
          <w:lang w:val="sr-Latn-RS"/>
        </w:rPr>
        <w:t>addressee</w:t>
      </w:r>
      <w:r w:rsidR="000248D7" w:rsidRPr="00B86842">
        <w:rPr>
          <w:lang w:val="sr-Latn-RS"/>
        </w:rPr>
        <w:t>” predikata ontologije.</w:t>
      </w:r>
      <w:r w:rsidR="000248D7" w:rsidRPr="00B86842">
        <w:rPr>
          <w:i/>
          <w:lang w:val="sr-Latn-RS"/>
        </w:rPr>
        <w:t xml:space="preserve"> </w:t>
      </w:r>
    </w:p>
    <w:p w14:paraId="559B8AB7" w14:textId="6205F955" w:rsidR="00546918" w:rsidRPr="00B86842" w:rsidRDefault="003655F0" w:rsidP="00546918">
      <w:pPr>
        <w:pStyle w:val="BodyText"/>
        <w:rPr>
          <w:lang w:val="sr-Latn-RS"/>
        </w:rPr>
      </w:pPr>
      <w:r w:rsidRPr="00B86842">
        <w:rPr>
          <w:lang w:val="sr-Latn-RS" w:eastAsia="sr-Latn-R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E449E5" wp14:editId="6934415F">
                <wp:simplePos x="0" y="0"/>
                <wp:positionH relativeFrom="margin">
                  <wp:align>center</wp:align>
                </wp:positionH>
                <wp:positionV relativeFrom="paragraph">
                  <wp:posOffset>2947035</wp:posOffset>
                </wp:positionV>
                <wp:extent cx="5654040" cy="1876425"/>
                <wp:effectExtent l="0" t="0" r="3810" b="952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040" cy="1876425"/>
                          <a:chOff x="0" y="0"/>
                          <a:chExt cx="5654040" cy="24542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1" b="5879"/>
                          <a:stretch/>
                        </pic:blipFill>
                        <pic:spPr bwMode="auto">
                          <a:xfrm>
                            <a:off x="1685676" y="0"/>
                            <a:ext cx="2280285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2210463"/>
                            <a:ext cx="5654040" cy="2438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72BBCBF" w14:textId="3EACBB14" w:rsidR="00A00ED1" w:rsidRPr="00960D9F" w:rsidRDefault="00A00ED1" w:rsidP="00A00ED1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t>4</w:t>
                              </w:r>
                              <w:r>
                                <w:t xml:space="preserve"> - </w:t>
                              </w:r>
                              <w:r w:rsidRPr="00A00ED1">
                                <w:t>Deo ontologije koja predstavlja vezu između instance klase „</w:t>
                              </w:r>
                              <w:r w:rsidRPr="00A00ED1">
                                <w:rPr>
                                  <w:i/>
                                </w:rPr>
                                <w:t>Observation_of_Violation</w:t>
                              </w:r>
                              <w:r w:rsidRPr="00A00ED1">
                                <w:t>” i lica na koga  se odnosi ta sankcija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E449E5" id="Group 18" o:spid="_x0000_s1035" style="position:absolute;left:0;text-align:left;margin-left:0;margin-top:232.05pt;width:445.2pt;height:147.75pt;z-index:251661312;mso-position-horizontal:center;mso-position-horizontal-relative:margin;mso-height-relative:margin" coordsize="56540,24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">
                <v:shape id="Picture 16" o:spid="_x0000_s1036" type="#_x0000_t75" style="position:absolute;left:16856;width:22803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">
                  <v:imagedata r:id="rId15" o:title="" croptop="964f" cropbottom="3853f"/>
                  <v:path arrowok="t"/>
                </v:shape>
                <v:shape id="Text Box 17" o:spid="_x0000_s1037" type="#_x0000_t202" style="position:absolute;top:22104;width:565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472BBCBF" w14:textId="3EACBB14" w:rsidR="00A00ED1" w:rsidRPr="00960D9F" w:rsidRDefault="00A00ED1" w:rsidP="00A00ED1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>
                          <w:t>4</w:t>
                        </w:r>
                        <w:r>
                          <w:t xml:space="preserve"> - </w:t>
                        </w:r>
                        <w:r w:rsidRPr="00A00ED1">
                          <w:t>Deo ontologije koja predstavlja vezu između instance klase „</w:t>
                        </w:r>
                        <w:r w:rsidRPr="00A00ED1">
                          <w:rPr>
                            <w:i/>
                          </w:rPr>
                          <w:t>Observation_of_Violation</w:t>
                        </w:r>
                        <w:r w:rsidRPr="00A00ED1">
                          <w:t>” i lica na koga  se odnosi ta sankcija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00ED1" w:rsidRPr="00B86842">
        <w:rPr>
          <w:lang w:val="sr-Latn-RS"/>
        </w:rPr>
        <w:t xml:space="preserve"> </w:t>
      </w:r>
      <w:r w:rsidR="00A00ED1" w:rsidRPr="00B86842">
        <w:rPr>
          <w:lang w:val="sr-Latn-RS" w:eastAsia="sr-Latn-RS"/>
        </w:rPr>
        <w:t>Pored veze „</w:t>
      </w:r>
      <w:r w:rsidR="00A00ED1" w:rsidRPr="00B86842">
        <w:rPr>
          <w:i/>
          <w:lang w:val="sr-Latn-RS" w:eastAsia="sr-Latn-RS"/>
        </w:rPr>
        <w:t>evaluates</w:t>
      </w:r>
      <w:r w:rsidR="00A00ED1" w:rsidRPr="00B86842">
        <w:rPr>
          <w:lang w:val="sr-Latn-RS" w:eastAsia="sr-Latn-RS"/>
        </w:rPr>
        <w:t>” ka instanci klase „</w:t>
      </w:r>
      <w:r w:rsidR="00A00ED1" w:rsidRPr="00B86842">
        <w:rPr>
          <w:i/>
          <w:lang w:val="sr-Latn-RS" w:eastAsia="sr-Latn-RS"/>
        </w:rPr>
        <w:t>Norm</w:t>
      </w:r>
      <w:r w:rsidR="00A00ED1" w:rsidRPr="00B86842">
        <w:rPr>
          <w:lang w:val="sr-Latn-RS" w:eastAsia="sr-Latn-RS"/>
        </w:rPr>
        <w:t>“, instanca klase „</w:t>
      </w:r>
      <w:r w:rsidR="00A00ED1" w:rsidRPr="00B86842">
        <w:rPr>
          <w:i/>
          <w:lang w:val="sr-Latn-RS" w:eastAsia="sr-Latn-RS"/>
        </w:rPr>
        <w:t>Observation_of_Violation</w:t>
      </w:r>
      <w:r w:rsidR="00A00ED1" w:rsidRPr="00B86842">
        <w:rPr>
          <w:lang w:val="sr-Latn-RS" w:eastAsia="sr-Latn-RS"/>
        </w:rPr>
        <w:t>” ima vezu i ka podskupu aktera za koga je povezana, a to je omogućeno uz pomoć veze „</w:t>
      </w:r>
      <w:r w:rsidR="00A00ED1" w:rsidRPr="00B86842">
        <w:rPr>
          <w:i/>
          <w:lang w:val="sr-Latn-RS" w:eastAsia="sr-Latn-RS"/>
        </w:rPr>
        <w:t>imposed_on</w:t>
      </w:r>
      <w:r w:rsidR="00A00ED1" w:rsidRPr="00B86842">
        <w:rPr>
          <w:lang w:val="sr-Latn-RS" w:eastAsia="sr-Latn-RS"/>
        </w:rPr>
        <w:t>“ (slika 4). Treba napomenuti da je ovo dodato iz razloga što različiti prekršaji mogu da se odnose na različite podskupove lica koji su povezani za normu te sankcije.</w:t>
      </w:r>
      <w:r w:rsidR="00546918" w:rsidRPr="00B86842">
        <w:rPr>
          <w:lang w:val="sr-Latn-RS"/>
        </w:rPr>
        <w:t xml:space="preserve">  </w:t>
      </w:r>
    </w:p>
    <w:p w14:paraId="3BA8967C" w14:textId="344AEA5F" w:rsidR="00546918" w:rsidRPr="00B86842" w:rsidRDefault="00620FBE" w:rsidP="00115A6F">
      <w:pPr>
        <w:pStyle w:val="BodyText"/>
        <w:rPr>
          <w:lang w:val="sr-Latn-RS"/>
        </w:rPr>
      </w:pPr>
      <w:r w:rsidRPr="00B86842">
        <w:rPr>
          <w:lang w:val="sr-Latn-RS" w:eastAsia="sr-Latn-RS"/>
        </w:rPr>
        <w:drawing>
          <wp:anchor distT="0" distB="0" distL="114300" distR="114300" simplePos="0" relativeHeight="251666432" behindDoc="0" locked="0" layoutInCell="1" allowOverlap="1" wp14:anchorId="195CDA5B" wp14:editId="1E51391E">
            <wp:simplePos x="0" y="0"/>
            <wp:positionH relativeFrom="margin">
              <wp:posOffset>439420</wp:posOffset>
            </wp:positionH>
            <wp:positionV relativeFrom="paragraph">
              <wp:posOffset>2610485</wp:posOffset>
            </wp:positionV>
            <wp:extent cx="5748655" cy="2104390"/>
            <wp:effectExtent l="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86842">
        <w:rPr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E30E73" wp14:editId="200AA6C7">
                <wp:simplePos x="0" y="0"/>
                <wp:positionH relativeFrom="margin">
                  <wp:align>center</wp:align>
                </wp:positionH>
                <wp:positionV relativeFrom="paragraph">
                  <wp:posOffset>4594656</wp:posOffset>
                </wp:positionV>
                <wp:extent cx="5654040" cy="243825"/>
                <wp:effectExtent l="0" t="0" r="3810" b="381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24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24D92A" w14:textId="59D1FEFE" w:rsidR="002F3B5E" w:rsidRPr="00960D9F" w:rsidRDefault="002F3B5E" w:rsidP="002F3B5E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spacing w:after="120"/>
                              <w:jc w:val="center"/>
                              <w:rPr>
                                <w:rFonts w:eastAsia="MS Mincho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t xml:space="preserve">- </w:t>
                            </w:r>
                            <w:r w:rsidRPr="002F3B5E">
                              <w:t>Deo ontologije koja predstavlja instanc</w:t>
                            </w:r>
                            <w:r>
                              <w:t>u</w:t>
                            </w:r>
                            <w:r w:rsidRPr="002F3B5E">
                              <w:t xml:space="preserve"> jedne norme koja sadrži isključenje odgovornosti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30E73" id="Text Box 19" o:spid="_x0000_s1038" type="#_x0000_t202" style="position:absolute;left:0;text-align:left;margin-left:0;margin-top:361.8pt;width:445.2pt;height:19.2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" stroked="f">
                <v:textbox style="mso-fit-shape-to-text:t" inset="0,0,0,0">
                  <w:txbxContent>
                    <w:p w14:paraId="7C24D92A" w14:textId="59D1FEFE" w:rsidR="002F3B5E" w:rsidRPr="00960D9F" w:rsidRDefault="002F3B5E" w:rsidP="002F3B5E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spacing w:after="120"/>
                        <w:jc w:val="center"/>
                        <w:rPr>
                          <w:rFonts w:eastAsia="MS Mincho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t xml:space="preserve">Slika </w:t>
                      </w:r>
                      <w:r>
                        <w:t>5</w:t>
                      </w:r>
                      <w:r>
                        <w:t xml:space="preserve"> </w:t>
                      </w:r>
                      <w:r>
                        <w:t xml:space="preserve">- </w:t>
                      </w:r>
                      <w:r w:rsidRPr="002F3B5E">
                        <w:t>Deo ontologije koja predstavlja instanc</w:t>
                      </w:r>
                      <w:r>
                        <w:t>u</w:t>
                      </w:r>
                      <w:r w:rsidRPr="002F3B5E">
                        <w:t xml:space="preserve"> jedne norme koja sadrži isključenje odgovornosti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0ED1" w:rsidRPr="00B86842">
        <w:rPr>
          <w:lang w:val="sr-Latn-RS"/>
        </w:rPr>
        <w:t>Isključenje odgovornosti predstavlja instancu klase „</w:t>
      </w:r>
      <w:r w:rsidR="00A00ED1" w:rsidRPr="00B86842">
        <w:rPr>
          <w:i/>
          <w:lang w:val="sr-Latn-RS"/>
        </w:rPr>
        <w:t>Exception</w:t>
      </w:r>
      <w:r w:rsidR="00A00ED1" w:rsidRPr="00B86842">
        <w:rPr>
          <w:lang w:val="sr-Latn-RS"/>
        </w:rPr>
        <w:t>”, a ima vezu ka normi koja predstavlja odgovornost od koje se isključujemo (slika 5). U tekstu zakona te norme nisu eksplicitno napisane, tako da je kreirana veštačka norma, sa praznom dispozicijom, koja predstavlja odgovornost od koje se isključujemo. Tekst isključenja odgovornosti koji se nalazi u zakonu je napisan u instancama klase „</w:t>
      </w:r>
      <w:r w:rsidR="00A00ED1" w:rsidRPr="00B86842">
        <w:rPr>
          <w:i/>
          <w:lang w:val="sr-Latn-RS"/>
        </w:rPr>
        <w:t>Exception</w:t>
      </w:r>
      <w:r w:rsidR="00A00ED1" w:rsidRPr="00B86842">
        <w:rPr>
          <w:lang w:val="sr-Latn-RS"/>
        </w:rPr>
        <w:t>”</w:t>
      </w:r>
      <w:r w:rsidR="002F3B5E" w:rsidRPr="00B86842">
        <w:rPr>
          <w:lang w:val="sr-Latn-RS"/>
        </w:rPr>
        <w:t>.</w:t>
      </w:r>
    </w:p>
    <w:p w14:paraId="5BEDD3EB" w14:textId="55BEC49F" w:rsidR="00C74623" w:rsidRPr="00B86842" w:rsidRDefault="00620FBE" w:rsidP="00C74623">
      <w:pPr>
        <w:pStyle w:val="BodyText"/>
        <w:rPr>
          <w:lang w:val="sr-Latn-RS"/>
        </w:rPr>
      </w:pPr>
      <w:r w:rsidRPr="00B86842">
        <w:rPr>
          <w:lang w:val="sr-Latn-RS" w:eastAsia="sr-Latn-RS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2C7EE9D" wp14:editId="38BB24FD">
                <wp:simplePos x="0" y="0"/>
                <wp:positionH relativeFrom="margin">
                  <wp:align>right</wp:align>
                </wp:positionH>
                <wp:positionV relativeFrom="paragraph">
                  <wp:posOffset>807768</wp:posOffset>
                </wp:positionV>
                <wp:extent cx="6630035" cy="2167421"/>
                <wp:effectExtent l="0" t="0" r="0" b="444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0035" cy="2167421"/>
                          <a:chOff x="0" y="0"/>
                          <a:chExt cx="6630035" cy="2167421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0035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485030" y="1924216"/>
                            <a:ext cx="5654040" cy="2432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D15A30" w14:textId="75845445" w:rsidR="00115A6F" w:rsidRPr="00960D9F" w:rsidRDefault="00115A6F" w:rsidP="00115A6F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t>6</w:t>
                              </w:r>
                              <w:r>
                                <w:t xml:space="preserve"> - </w:t>
                              </w:r>
                              <w:r w:rsidRPr="002F3B5E">
                                <w:t xml:space="preserve">Deo ontologije </w:t>
                              </w:r>
                              <w:r w:rsidRPr="00350D69">
                                <w:t>koja predstavlja instance vezane za ograničavanje slobode pružanja usluga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7EE9D" id="Group 22" o:spid="_x0000_s1039" style="position:absolute;left:0;text-align:left;margin-left:470.85pt;margin-top:63.6pt;width:522.05pt;height:170.65pt;z-index:251671552;mso-position-horizontal:right;mso-position-horizontal-relative:margin" coordsize="66300,21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">
                <v:shape id="Picture 6" o:spid="_x0000_s1040" type="#_x0000_t75" style="position:absolute;width:66300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">
                  <v:imagedata r:id="rId18" o:title=""/>
                  <v:path arrowok="t"/>
                </v:shape>
                <v:shape id="Text Box 21" o:spid="_x0000_s1041" type="#_x0000_t202" style="position:absolute;left:4850;top:19242;width:565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50D15A30" w14:textId="75845445" w:rsidR="00115A6F" w:rsidRPr="00960D9F" w:rsidRDefault="00115A6F" w:rsidP="00115A6F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>
                          <w:t>6</w:t>
                        </w:r>
                        <w:r>
                          <w:t xml:space="preserve"> - </w:t>
                        </w:r>
                        <w:r w:rsidRPr="002F3B5E">
                          <w:t xml:space="preserve">Deo ontologije </w:t>
                        </w:r>
                        <w:r w:rsidRPr="00350D69">
                          <w:t>koja predstavlja instance vezane za ograničavanje slobode pružanja usluga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15A6F" w:rsidRPr="00B86842">
        <w:rPr>
          <w:lang w:val="sr-Latn-RS"/>
        </w:rPr>
        <w:t>Informacije u vezi ograničavanja slobode pružanja usluga modelovani su kao što je prikazano na slici 6. Ograničavanje slobode pružanja usluga predstavljeno je kao instanca klase „</w:t>
      </w:r>
      <w:r w:rsidR="00115A6F" w:rsidRPr="00B86842">
        <w:rPr>
          <w:i/>
          <w:lang w:val="sr-Latn-RS"/>
        </w:rPr>
        <w:t>Exception</w:t>
      </w:r>
      <w:r w:rsidR="00115A6F" w:rsidRPr="00B86842">
        <w:rPr>
          <w:lang w:val="sr-Latn-RS"/>
        </w:rPr>
        <w:t>”, sa vezom ka instanci određene usluge, npr. „</w:t>
      </w:r>
      <w:r w:rsidR="00115A6F" w:rsidRPr="00B86842">
        <w:rPr>
          <w:i/>
          <w:lang w:val="sr-Latn-RS"/>
        </w:rPr>
        <w:t>Usluga informacionog društva</w:t>
      </w:r>
      <w:r w:rsidR="00115A6F" w:rsidRPr="00B86842">
        <w:rPr>
          <w:lang w:val="sr-Latn-RS"/>
        </w:rPr>
        <w:t>”. Ograničavanje slobode pružanja usluga ima svoje razloge ograničavanja. Razlozi su prikazani u vidu instanci „</w:t>
      </w:r>
      <w:r w:rsidR="00115A6F" w:rsidRPr="00B86842">
        <w:rPr>
          <w:i/>
          <w:lang w:val="sr-Latn-RS"/>
        </w:rPr>
        <w:t>Whole-Part</w:t>
      </w:r>
      <w:r w:rsidR="00115A6F" w:rsidRPr="00B86842">
        <w:rPr>
          <w:lang w:val="sr-Latn-RS"/>
        </w:rPr>
        <w:t>” i klase „</w:t>
      </w:r>
      <w:r w:rsidR="00115A6F" w:rsidRPr="00B86842">
        <w:rPr>
          <w:i/>
          <w:lang w:val="sr-Latn-RS"/>
        </w:rPr>
        <w:t>Reason</w:t>
      </w:r>
      <w:r w:rsidR="00115A6F" w:rsidRPr="00B86842">
        <w:rPr>
          <w:lang w:val="sr-Latn-RS"/>
        </w:rPr>
        <w:t>” (za „</w:t>
      </w:r>
      <w:r w:rsidR="00115A6F" w:rsidRPr="00B86842">
        <w:rPr>
          <w:i/>
          <w:lang w:val="sr-Latn-RS"/>
        </w:rPr>
        <w:t>Whole</w:t>
      </w:r>
      <w:r w:rsidR="00115A6F" w:rsidRPr="00B86842">
        <w:rPr>
          <w:lang w:val="sr-Latn-RS"/>
        </w:rPr>
        <w:t>“ objekat) i „</w:t>
      </w:r>
      <w:r w:rsidR="00115A6F" w:rsidRPr="00B86842">
        <w:rPr>
          <w:i/>
          <w:lang w:val="sr-Latn-RS"/>
        </w:rPr>
        <w:t>Argument</w:t>
      </w:r>
      <w:r w:rsidR="00115A6F" w:rsidRPr="00B86842">
        <w:rPr>
          <w:lang w:val="sr-Latn-RS"/>
        </w:rPr>
        <w:t>” (za „</w:t>
      </w:r>
      <w:r w:rsidR="00115A6F" w:rsidRPr="00B86842">
        <w:rPr>
          <w:i/>
          <w:lang w:val="sr-Latn-RS"/>
        </w:rPr>
        <w:t>Part</w:t>
      </w:r>
      <w:r w:rsidR="00115A6F" w:rsidRPr="00B86842">
        <w:rPr>
          <w:lang w:val="sr-Latn-RS"/>
        </w:rPr>
        <w:t>“ objekte). Takođe, data je informacija i o mogućnostima opoziva ograničavanja slobode pružanja usluge (instance klase „</w:t>
      </w:r>
      <w:r w:rsidR="00115A6F" w:rsidRPr="00B86842">
        <w:rPr>
          <w:i/>
          <w:lang w:val="sr-Latn-RS"/>
        </w:rPr>
        <w:t>Obligative_Right</w:t>
      </w:r>
      <w:r w:rsidR="00115A6F" w:rsidRPr="00B86842">
        <w:rPr>
          <w:lang w:val="sr-Latn-RS"/>
        </w:rPr>
        <w:t>”).</w:t>
      </w:r>
    </w:p>
    <w:p w14:paraId="0632258D" w14:textId="7DDE570F" w:rsidR="00C74623" w:rsidRPr="00B86842" w:rsidRDefault="00385511" w:rsidP="00546918">
      <w:pPr>
        <w:pStyle w:val="BodyText"/>
        <w:rPr>
          <w:iCs/>
          <w:lang w:val="sr-Latn-RS"/>
        </w:rPr>
      </w:pPr>
      <w:r w:rsidRPr="00B86842">
        <w:rPr>
          <w:lang w:val="sr-Latn-RS"/>
        </w:rPr>
        <w:t xml:space="preserve">Formiranje upita koji se prikazuju korisniku na </w:t>
      </w:r>
      <w:r w:rsidRPr="00B86842">
        <w:rPr>
          <w:i/>
          <w:lang w:val="sr-Latn-RS"/>
        </w:rPr>
        <w:t>web</w:t>
      </w:r>
      <w:r w:rsidRPr="00B86842">
        <w:rPr>
          <w:lang w:val="sr-Latn-RS"/>
        </w:rPr>
        <w:t>-stranici vrši pravno lice. Nakon uspešne prijave na sistem, pravno lice ima uvid u pravna pitanja i njihove</w:t>
      </w:r>
      <w:r w:rsidRPr="00B86842">
        <w:rPr>
          <w:i/>
          <w:iCs/>
          <w:lang w:val="sr-Latn-RS"/>
        </w:rPr>
        <w:t xml:space="preserve"> entitete (</w:t>
      </w:r>
      <w:r w:rsidRPr="00B86842">
        <w:rPr>
          <w:iCs/>
          <w:lang w:val="sr-Latn-RS"/>
        </w:rPr>
        <w:t xml:space="preserve">prikazano na slici </w:t>
      </w:r>
      <w:r w:rsidRPr="00B86842">
        <w:rPr>
          <w:lang w:val="sr-Latn-RS"/>
        </w:rPr>
        <w:t>7). Entiteti predstavljaju pravne termine čija je uloga grupisanje pravnih pitanja</w:t>
      </w:r>
      <w:r w:rsidRPr="00B86842">
        <w:rPr>
          <w:i/>
          <w:iCs/>
          <w:lang w:val="sr-Latn-RS"/>
        </w:rPr>
        <w:t>.</w:t>
      </w:r>
    </w:p>
    <w:p w14:paraId="2ECA1FCA" w14:textId="5EAA02FA" w:rsidR="00385511" w:rsidRPr="00B86842" w:rsidRDefault="00C74623" w:rsidP="00546918">
      <w:pPr>
        <w:pStyle w:val="BodyText"/>
        <w:rPr>
          <w:lang w:val="sr-Latn-RS"/>
        </w:rPr>
      </w:pPr>
      <w:r w:rsidRPr="00B86842">
        <w:rPr>
          <w:i/>
          <w:iCs/>
          <w:lang w:val="sr-Latn-RS" w:eastAsia="sr-Latn-R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206C764" wp14:editId="3E8C22DF">
                <wp:simplePos x="0" y="0"/>
                <wp:positionH relativeFrom="margin">
                  <wp:align>left</wp:align>
                </wp:positionH>
                <wp:positionV relativeFrom="paragraph">
                  <wp:posOffset>580</wp:posOffset>
                </wp:positionV>
                <wp:extent cx="6630035" cy="337600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0035" cy="3376000"/>
                          <a:chOff x="0" y="0"/>
                          <a:chExt cx="6630035" cy="3376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035" cy="3119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485030" y="3132814"/>
                            <a:ext cx="5654040" cy="2431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4CF2E19" w14:textId="7741A3E1" w:rsidR="00385511" w:rsidRPr="00960D9F" w:rsidRDefault="00385511" w:rsidP="00385511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 w:rsidRPr="00385511">
                                <w:t xml:space="preserve">7 </w:t>
                              </w:r>
                              <w:r>
                                <w:t xml:space="preserve">- </w:t>
                              </w:r>
                              <w:r w:rsidRPr="00693A81">
                                <w:rPr>
                                  <w:i/>
                                </w:rPr>
                                <w:t>Web</w:t>
                              </w:r>
                              <w:r w:rsidRPr="00385511">
                                <w:t>-stranica koja pravnom licu prikazuje i omogućava rad sa pravnim pitanjima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6C764" id="Group 24" o:spid="_x0000_s1042" style="position:absolute;left:0;text-align:left;margin-left:0;margin-top:.05pt;width:522.05pt;height:265.85pt;z-index:251675648;mso-position-horizontal:left;mso-position-horizontal-relative:margin;mso-height-relative:margin" coordsize="66300,33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">
                <v:shape id="Picture 7" o:spid="_x0000_s1043" type="#_x0000_t75" style="position:absolute;width:66300;height:3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">
                  <v:imagedata r:id="rId20" o:title=""/>
                  <v:path arrowok="t"/>
                </v:shape>
                <v:shape id="Text Box 23" o:spid="_x0000_s1044" type="#_x0000_t202" style="position:absolute;left:4850;top:31328;width:565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24CF2E19" w14:textId="7741A3E1" w:rsidR="00385511" w:rsidRPr="00960D9F" w:rsidRDefault="00385511" w:rsidP="00385511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 w:rsidRPr="00385511">
                          <w:t xml:space="preserve">7 </w:t>
                        </w:r>
                        <w:r>
                          <w:t xml:space="preserve">- </w:t>
                        </w:r>
                        <w:r w:rsidRPr="00693A81">
                          <w:rPr>
                            <w:i/>
                          </w:rPr>
                          <w:t>Web</w:t>
                        </w:r>
                        <w:r w:rsidRPr="00385511">
                          <w:t>-stranica koja pravnom licu prikazuje i omogućava rad sa pravnim pitanjima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85511" w:rsidRPr="00B86842">
        <w:rPr>
          <w:lang w:val="sr-Latn-RS"/>
        </w:rPr>
        <w:t>Pravno lice unosi tekstualnu formu pitanja koje je vidljivo korisniku sistema. Na mesto gde bi stojale korisničke vrednosti parametra, pravno lice unosi „</w:t>
      </w:r>
      <w:r w:rsidR="00385511" w:rsidRPr="00B86842">
        <w:rPr>
          <w:i/>
          <w:lang w:val="sr-Latn-RS"/>
        </w:rPr>
        <w:t>???</w:t>
      </w:r>
      <w:r w:rsidR="00385511" w:rsidRPr="00B86842">
        <w:rPr>
          <w:lang w:val="sr-Latn-RS"/>
        </w:rPr>
        <w:t>” (slika 8 levo). Na primer, pitanje koje nam vraća definiciju pojma glasi: „</w:t>
      </w:r>
      <w:r w:rsidR="00385511" w:rsidRPr="00B86842">
        <w:rPr>
          <w:i/>
          <w:lang w:val="sr-Latn-RS"/>
        </w:rPr>
        <w:t>Šta je ??? ?</w:t>
      </w:r>
      <w:r w:rsidR="00385511" w:rsidRPr="00B86842">
        <w:rPr>
          <w:lang w:val="sr-Latn-RS"/>
        </w:rPr>
        <w:t xml:space="preserve">”. Dalje, pravno lice može da doda nazive parametara koji su vezani za to pitanje i može naglasiti njihov tip (slika 8 desno). Ova konvencija pisanja upita u ljudski čitljivom formatu i informacija o parametrima je uvedena kako bi </w:t>
      </w:r>
      <w:r w:rsidR="00385511" w:rsidRPr="00B86842">
        <w:rPr>
          <w:i/>
          <w:lang w:val="sr-Latn-RS"/>
        </w:rPr>
        <w:t>SPARQL</w:t>
      </w:r>
      <w:r w:rsidR="000753F7" w:rsidRPr="00B86842">
        <w:rPr>
          <w:i/>
          <w:lang w:val="sr-Latn-RS"/>
        </w:rPr>
        <w:t>-</w:t>
      </w:r>
      <w:r w:rsidR="00385511" w:rsidRPr="00B86842">
        <w:rPr>
          <w:lang w:val="sr-Latn-RS"/>
        </w:rPr>
        <w:t xml:space="preserve">specijalista znao gde i koje parametre treba da upiše u </w:t>
      </w:r>
      <w:r w:rsidR="00385511" w:rsidRPr="00B86842">
        <w:rPr>
          <w:i/>
          <w:lang w:val="sr-Latn-RS"/>
        </w:rPr>
        <w:t>SPARQL</w:t>
      </w:r>
      <w:r w:rsidR="00385511" w:rsidRPr="00B86842">
        <w:rPr>
          <w:lang w:val="sr-Latn-RS"/>
        </w:rPr>
        <w:t xml:space="preserve"> upit.</w:t>
      </w:r>
    </w:p>
    <w:p w14:paraId="6C2C5CF0" w14:textId="7FD4F7C0" w:rsidR="00385511" w:rsidRPr="00B86842" w:rsidRDefault="00620FBE" w:rsidP="002A3234">
      <w:pPr>
        <w:pStyle w:val="BodyText"/>
        <w:jc w:val="center"/>
        <w:rPr>
          <w:lang w:val="sr-Latn-RS"/>
        </w:rPr>
      </w:pPr>
      <w:r w:rsidRPr="00B86842">
        <w:rPr>
          <w:lang w:val="sr-Latn-RS" w:eastAsia="sr-Latn-R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0DB4DD" wp14:editId="77D40ABB">
                <wp:simplePos x="0" y="0"/>
                <wp:positionH relativeFrom="margin">
                  <wp:posOffset>503028</wp:posOffset>
                </wp:positionH>
                <wp:positionV relativeFrom="paragraph">
                  <wp:posOffset>2945274</wp:posOffset>
                </wp:positionV>
                <wp:extent cx="5654040" cy="242570"/>
                <wp:effectExtent l="0" t="0" r="3810" b="381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2425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377AF9" w14:textId="0C3AF43D" w:rsidR="00385511" w:rsidRPr="00960D9F" w:rsidRDefault="00385511" w:rsidP="00385511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spacing w:after="120"/>
                              <w:jc w:val="center"/>
                              <w:rPr>
                                <w:rFonts w:eastAsia="MS Mincho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t>8</w:t>
                            </w:r>
                            <w:r w:rsidRPr="00385511">
                              <w:t xml:space="preserve"> </w:t>
                            </w:r>
                            <w:r>
                              <w:t xml:space="preserve">- </w:t>
                            </w:r>
                            <w:r w:rsidRPr="00385511">
                              <w:t xml:space="preserve">Prozor na </w:t>
                            </w:r>
                            <w:r w:rsidRPr="00385511">
                              <w:rPr>
                                <w:i/>
                              </w:rPr>
                              <w:t>web</w:t>
                            </w:r>
                            <w:r w:rsidRPr="00385511">
                              <w:t>-stranici za unos novog pravnog pitanja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DB4DD" id="Text Box 25" o:spid="_x0000_s1045" type="#_x0000_t202" style="position:absolute;left:0;text-align:left;margin-left:39.6pt;margin-top:231.9pt;width:445.2pt;height:19.1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" stroked="f">
                <v:textbox style="mso-fit-shape-to-text:t" inset="0,0,0,0">
                  <w:txbxContent>
                    <w:p w14:paraId="51377AF9" w14:textId="0C3AF43D" w:rsidR="00385511" w:rsidRPr="00960D9F" w:rsidRDefault="00385511" w:rsidP="00385511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spacing w:after="120"/>
                        <w:jc w:val="center"/>
                        <w:rPr>
                          <w:rFonts w:eastAsia="MS Mincho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t xml:space="preserve">Slika </w:t>
                      </w:r>
                      <w:r>
                        <w:t>8</w:t>
                      </w:r>
                      <w:r w:rsidRPr="00385511">
                        <w:t xml:space="preserve"> </w:t>
                      </w:r>
                      <w:r>
                        <w:t xml:space="preserve">- </w:t>
                      </w:r>
                      <w:r w:rsidRPr="00385511">
                        <w:t xml:space="preserve">Prozor na </w:t>
                      </w:r>
                      <w:r w:rsidRPr="00385511">
                        <w:rPr>
                          <w:i/>
                        </w:rPr>
                        <w:t>web</w:t>
                      </w:r>
                      <w:r w:rsidRPr="00385511">
                        <w:t>-stranici za unos novog pravnog pitanja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85511" w:rsidRPr="00B86842">
        <w:rPr>
          <w:lang w:val="sr-Latn-RS" w:eastAsia="sr-Latn-RS"/>
        </w:rPr>
        <w:drawing>
          <wp:inline distT="0" distB="0" distL="0" distR="0" wp14:anchorId="08752CDA" wp14:editId="1DF33DEA">
            <wp:extent cx="2765438" cy="288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11" t="21644" r="36171" b="21774"/>
                    <a:stretch/>
                  </pic:blipFill>
                  <pic:spPr bwMode="auto">
                    <a:xfrm>
                      <a:off x="0" y="0"/>
                      <a:ext cx="276543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5511" w:rsidRPr="00B86842">
        <w:rPr>
          <w:lang w:val="sr-Latn-RS" w:eastAsia="sr-Latn-RS"/>
        </w:rPr>
        <w:drawing>
          <wp:inline distT="0" distB="0" distL="0" distR="0" wp14:anchorId="4557F747" wp14:editId="182888AC">
            <wp:extent cx="2876464" cy="2880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4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700A" w14:textId="48FD87CE" w:rsidR="002B1054" w:rsidRPr="00B86842" w:rsidRDefault="004F6B62" w:rsidP="002B1054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Zadatak </w:t>
      </w:r>
      <w:r w:rsidRPr="00B86842">
        <w:rPr>
          <w:i/>
          <w:lang w:val="sr-Latn-RS"/>
        </w:rPr>
        <w:t>SPARQL</w:t>
      </w:r>
      <w:r w:rsidR="000753F7" w:rsidRPr="00B86842">
        <w:rPr>
          <w:lang w:val="sr-Latn-RS"/>
        </w:rPr>
        <w:t>-</w:t>
      </w:r>
      <w:r w:rsidRPr="00B86842">
        <w:rPr>
          <w:lang w:val="sr-Latn-RS"/>
        </w:rPr>
        <w:t xml:space="preserve">specijaliste je da pitanja postavljena od strane pravnika pretvori u </w:t>
      </w:r>
      <w:r w:rsidRPr="00B86842">
        <w:rPr>
          <w:i/>
          <w:lang w:val="sr-Latn-RS"/>
        </w:rPr>
        <w:t>SPARQL</w:t>
      </w:r>
      <w:r w:rsidRPr="00B86842">
        <w:rPr>
          <w:lang w:val="sr-Latn-RS"/>
        </w:rPr>
        <w:t xml:space="preserve"> upite koji će dati odgovor na osnovu ontologije zakona. Tek nakon povezivanja pravnog pitanja sa </w:t>
      </w:r>
      <w:r w:rsidRPr="00B86842">
        <w:rPr>
          <w:i/>
          <w:lang w:val="sr-Latn-RS"/>
        </w:rPr>
        <w:t>SPARQL</w:t>
      </w:r>
      <w:r w:rsidRPr="00B86842">
        <w:rPr>
          <w:lang w:val="sr-Latn-RS"/>
        </w:rPr>
        <w:t xml:space="preserve"> upitom, pitanje postaje spremno za prikaz korisnicima sistema. Korisnik na početnoj strani ima mogućnost da prvo filtrira skup pitanja po entitetu (na primer hoće pitanja koja su vezana za „</w:t>
      </w:r>
      <w:r w:rsidRPr="00B86842">
        <w:rPr>
          <w:i/>
          <w:lang w:val="sr-Latn-RS"/>
        </w:rPr>
        <w:t>Izraze</w:t>
      </w:r>
      <w:r w:rsidRPr="00B86842">
        <w:rPr>
          <w:lang w:val="sr-Latn-RS"/>
        </w:rPr>
        <w:t>“). Nakon izbora entiteta, dobija mogućnost da izabere pitanje na koje želi da dobije odgovor i upisuje vrednosti par</w:t>
      </w:r>
      <w:r w:rsidR="002B1054" w:rsidRPr="00B86842">
        <w:rPr>
          <w:lang w:val="sr-Latn-RS"/>
        </w:rPr>
        <w:t xml:space="preserve">ametara </w:t>
      </w:r>
      <w:r w:rsidRPr="00B86842">
        <w:rPr>
          <w:lang w:val="sr-Latn-RS"/>
        </w:rPr>
        <w:t>ukoliko su ona potrebna.</w:t>
      </w:r>
    </w:p>
    <w:p w14:paraId="68196EAB" w14:textId="2F9F6C35" w:rsidR="002B1054" w:rsidRPr="00B86842" w:rsidRDefault="00620FBE" w:rsidP="002B1054">
      <w:pPr>
        <w:pStyle w:val="BodyText"/>
        <w:rPr>
          <w:lang w:val="sr-Latn-RS"/>
        </w:rPr>
      </w:pPr>
      <w:r w:rsidRPr="00B86842">
        <w:rPr>
          <w:lang w:val="sr-Latn-RS" w:eastAsia="sr-Latn-R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F5E3507" wp14:editId="1206F650">
                <wp:simplePos x="0" y="0"/>
                <wp:positionH relativeFrom="margin">
                  <wp:align>center</wp:align>
                </wp:positionH>
                <wp:positionV relativeFrom="paragraph">
                  <wp:posOffset>717059</wp:posOffset>
                </wp:positionV>
                <wp:extent cx="6188710" cy="3319145"/>
                <wp:effectExtent l="0" t="0" r="254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3319145"/>
                          <a:chOff x="0" y="0"/>
                          <a:chExt cx="6188710" cy="331972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072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270345" y="3077155"/>
                            <a:ext cx="5654040" cy="2425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6AF518F" w14:textId="044E25E4" w:rsidR="004F6776" w:rsidRPr="00960D9F" w:rsidRDefault="004F6776" w:rsidP="004F6776">
                              <w:pPr>
                                <w:pStyle w:val="figurecaption"/>
                                <w:numPr>
                                  <w:ilvl w:val="0"/>
                                  <w:numId w:val="0"/>
                                </w:numPr>
                                <w:spacing w:after="120"/>
                                <w:jc w:val="center"/>
                                <w:rPr>
                                  <w:rFonts w:eastAsia="MS Mincho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t>9</w:t>
                              </w:r>
                              <w:r w:rsidRPr="00385511">
                                <w:t xml:space="preserve"> </w:t>
                              </w:r>
                              <w:r>
                                <w:t xml:space="preserve">- </w:t>
                              </w:r>
                              <w:r w:rsidRPr="004F6776">
                                <w:t>Odgovor sistema na postavljeno pitanje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5E3507" id="Group 29" o:spid="_x0000_s1046" style="position:absolute;left:0;text-align:left;margin-left:0;margin-top:56.45pt;width:487.3pt;height:261.35pt;z-index:251684864;mso-position-horizontal:center;mso-position-horizontal-relative:margin" coordsize="61887,33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">
                <v:shape id="Picture 10" o:spid="_x0000_s1047" type="#_x0000_t75" style="position:absolute;width:61887;height:30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">
                  <v:imagedata r:id="rId24" o:title=""/>
                  <v:path arrowok="t"/>
                </v:shape>
                <v:shape id="Text Box 26" o:spid="_x0000_s1048" type="#_x0000_t202" style="position:absolute;left:2703;top:30771;width:565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56AF518F" w14:textId="044E25E4" w:rsidR="004F6776" w:rsidRPr="00960D9F" w:rsidRDefault="004F6776" w:rsidP="004F6776">
                        <w:pPr>
                          <w:pStyle w:val="figurecaption"/>
                          <w:numPr>
                            <w:ilvl w:val="0"/>
                            <w:numId w:val="0"/>
                          </w:numPr>
                          <w:spacing w:after="120"/>
                          <w:jc w:val="center"/>
                          <w:rPr>
                            <w:rFonts w:eastAsia="MS Mincho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t xml:space="preserve">Slika </w:t>
                        </w:r>
                        <w:r>
                          <w:t>9</w:t>
                        </w:r>
                        <w:r w:rsidRPr="00385511">
                          <w:t xml:space="preserve"> </w:t>
                        </w:r>
                        <w:r>
                          <w:t xml:space="preserve">- </w:t>
                        </w:r>
                        <w:r w:rsidRPr="004F6776">
                          <w:t>Odgovor sistema na postavljeno pitanje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B1054" w:rsidRPr="00B86842">
        <w:rPr>
          <w:lang w:val="sr-Latn-RS"/>
        </w:rPr>
        <w:t xml:space="preserve">Odgovor od sistema se dobija u formi direktnog odgovora ili u formi dispozicije i sankcije koje odgovaraju datom pitanju (slika 9). On se dobijamo tako što šaljemo </w:t>
      </w:r>
      <w:r w:rsidR="002B1054" w:rsidRPr="00B86842">
        <w:rPr>
          <w:i/>
          <w:lang w:val="sr-Latn-RS"/>
        </w:rPr>
        <w:t>SPARQL</w:t>
      </w:r>
      <w:r w:rsidR="002B1054" w:rsidRPr="00B86842">
        <w:rPr>
          <w:lang w:val="sr-Latn-RS"/>
        </w:rPr>
        <w:t xml:space="preserve"> upit na </w:t>
      </w:r>
      <w:r w:rsidR="002B1054" w:rsidRPr="00B86842">
        <w:rPr>
          <w:i/>
          <w:lang w:val="sr-Latn-RS"/>
        </w:rPr>
        <w:t xml:space="preserve">Java Spring </w:t>
      </w:r>
      <w:r w:rsidR="002B1054" w:rsidRPr="00CC2209">
        <w:rPr>
          <w:i/>
          <w:lang w:val="sr-Latn-RS"/>
        </w:rPr>
        <w:t>back-end</w:t>
      </w:r>
      <w:r w:rsidR="002B1054" w:rsidRPr="00B86842">
        <w:rPr>
          <w:lang w:val="sr-Latn-RS"/>
        </w:rPr>
        <w:t xml:space="preserve">, a zatim preko </w:t>
      </w:r>
      <w:r w:rsidR="002B1054" w:rsidRPr="00B86842">
        <w:rPr>
          <w:i/>
          <w:lang w:val="sr-Latn-RS"/>
        </w:rPr>
        <w:t>Jena</w:t>
      </w:r>
      <w:r w:rsidR="002B1054" w:rsidRPr="00B86842">
        <w:rPr>
          <w:lang w:val="sr-Latn-RS"/>
        </w:rPr>
        <w:t xml:space="preserve"> biblioteke ka ontologiji. </w:t>
      </w:r>
      <w:r w:rsidR="002B1054" w:rsidRPr="00B86842">
        <w:rPr>
          <w:i/>
          <w:lang w:val="sr-Latn-RS"/>
        </w:rPr>
        <w:t>Jena</w:t>
      </w:r>
      <w:r w:rsidR="002B1054" w:rsidRPr="00B86842">
        <w:rPr>
          <w:lang w:val="sr-Latn-RS"/>
        </w:rPr>
        <w:t xml:space="preserve">-in odgovor sistem obrađuje kao što je opisano u poglavlju </w:t>
      </w:r>
      <w:r w:rsidR="002B1054" w:rsidRPr="00B86842">
        <w:rPr>
          <w:i/>
          <w:lang w:val="sr-Latn-RS"/>
        </w:rPr>
        <w:t>Metodologija</w:t>
      </w:r>
      <w:r w:rsidR="002B1054" w:rsidRPr="00B86842">
        <w:rPr>
          <w:lang w:val="sr-Latn-RS"/>
        </w:rPr>
        <w:t xml:space="preserve">, a zatim sistem vraća obrađeni tekst na </w:t>
      </w:r>
      <w:r w:rsidR="002B1054" w:rsidRPr="00CC2209">
        <w:rPr>
          <w:i/>
          <w:lang w:val="sr-Latn-RS"/>
        </w:rPr>
        <w:t>front-end</w:t>
      </w:r>
      <w:r w:rsidR="002B1054" w:rsidRPr="00B86842">
        <w:rPr>
          <w:lang w:val="sr-Latn-RS"/>
        </w:rPr>
        <w:t xml:space="preserve"> koji je odrađen u</w:t>
      </w:r>
      <w:r w:rsidR="002B1054" w:rsidRPr="00B86842">
        <w:rPr>
          <w:lang w:val="sr-Latn-RS"/>
        </w:rPr>
        <w:t xml:space="preserve"> </w:t>
      </w:r>
      <w:r w:rsidR="002B1054" w:rsidRPr="00B86842">
        <w:rPr>
          <w:i/>
          <w:lang w:val="sr-Latn-RS"/>
        </w:rPr>
        <w:t>Angularu</w:t>
      </w:r>
      <w:r w:rsidR="002B1054" w:rsidRPr="00B86842">
        <w:rPr>
          <w:lang w:val="sr-Latn-RS"/>
        </w:rPr>
        <w:t>.</w:t>
      </w:r>
    </w:p>
    <w:p w14:paraId="3DD5F790" w14:textId="79C910A2" w:rsidR="004F6776" w:rsidRPr="00B86842" w:rsidRDefault="004F6776" w:rsidP="002B1054">
      <w:pPr>
        <w:pStyle w:val="BodyText"/>
        <w:rPr>
          <w:lang w:val="sr-Latn-RS"/>
        </w:rPr>
      </w:pPr>
    </w:p>
    <w:p w14:paraId="0224B63F" w14:textId="0B67FE9C" w:rsidR="00546918" w:rsidRPr="00B86842" w:rsidRDefault="00546918" w:rsidP="004F6776">
      <w:pPr>
        <w:pStyle w:val="Heading1"/>
        <w:rPr>
          <w:noProof w:val="0"/>
          <w:lang w:val="sr-Latn-RS"/>
        </w:rPr>
      </w:pPr>
      <w:bookmarkStart w:id="4" w:name="_Ref451559025"/>
      <w:r w:rsidRPr="00B86842">
        <w:rPr>
          <w:noProof w:val="0"/>
          <w:lang w:val="sr-Latn-RS"/>
        </w:rPr>
        <w:lastRenderedPageBreak/>
        <w:t>Zaključak</w:t>
      </w:r>
      <w:bookmarkEnd w:id="4"/>
    </w:p>
    <w:p w14:paraId="14EC014D" w14:textId="0F7A6C96" w:rsidR="00DD50C1" w:rsidRPr="00B86842" w:rsidRDefault="009238EA" w:rsidP="00546918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Videli smo da elektronska trgovina ima sve veći uticaj u svetu i da sve veći broj ljudi dolazi u kontakt sa ovim vidom trgovine. U želji da približimo zakon fizičkim licima kreirali smo ovaj sistem za pružanje odgovora na pitanja iz Zakona o elektronskoj trgovini. Pokazali smo kako je ovaj zakon preveden u Akoma-Ntoso format, a zatim su iz zakona izvučene informacije opisane uz pomoć </w:t>
      </w:r>
      <w:r w:rsidR="006F0CCC" w:rsidRPr="00B86842">
        <w:rPr>
          <w:lang w:val="sr-Latn-RS"/>
        </w:rPr>
        <w:t xml:space="preserve">LKIF ontologije. Pravna pitanja smišlja pravnik i zapisuje ih preko kreiranog web-servisa. Zatim smo pokazali kako </w:t>
      </w:r>
      <w:r w:rsidR="006F0CCC" w:rsidRPr="00B86842">
        <w:rPr>
          <w:i/>
          <w:lang w:val="sr-Latn-RS"/>
        </w:rPr>
        <w:t>SPARQL</w:t>
      </w:r>
      <w:r w:rsidR="006F0CCC" w:rsidRPr="00B86842">
        <w:rPr>
          <w:lang w:val="sr-Latn-RS"/>
        </w:rPr>
        <w:t xml:space="preserve">-specijalista pitanja u prirodnom jeziku transformiše u </w:t>
      </w:r>
      <w:r w:rsidR="006F0CCC" w:rsidRPr="00B86842">
        <w:rPr>
          <w:i/>
          <w:lang w:val="sr-Latn-RS"/>
        </w:rPr>
        <w:t>SPARQL</w:t>
      </w:r>
      <w:r w:rsidR="006F0CCC" w:rsidRPr="00B86842">
        <w:rPr>
          <w:lang w:val="sr-Latn-RS"/>
        </w:rPr>
        <w:t xml:space="preserve"> upite. Na kraju smo demonstrirali kako korisnik pronalazi pitanja, ukoliko je neophodno upisuje potrebne parametre i kako sistem vraća odgovor i prikazuje ga korisniku na </w:t>
      </w:r>
      <w:r w:rsidR="006F0CCC" w:rsidRPr="00CC2209">
        <w:rPr>
          <w:i/>
          <w:lang w:val="sr-Latn-RS"/>
        </w:rPr>
        <w:t>front-endu</w:t>
      </w:r>
      <w:r w:rsidR="006F0CCC" w:rsidRPr="00B86842">
        <w:rPr>
          <w:lang w:val="sr-Latn-RS"/>
        </w:rPr>
        <w:t xml:space="preserve">. Ovaj sistem bi se mogao koristiti za bilo koji zakon koji je potrebno pretvoriti u njegovu Akoma-Ntoso formu i opisati ga sa ontologijom. Ovo je </w:t>
      </w:r>
      <w:r w:rsidR="000753F7" w:rsidRPr="00B86842">
        <w:rPr>
          <w:lang w:val="sr-Latn-RS"/>
        </w:rPr>
        <w:t>komplikovan i dugotrajan posao koji zahteva pravnike i inženjere da rade u timu.</w:t>
      </w:r>
    </w:p>
    <w:p w14:paraId="052172D1" w14:textId="733FEB10" w:rsidR="002E64C9" w:rsidRPr="00B86842" w:rsidRDefault="002E64C9" w:rsidP="000753F7">
      <w:pPr>
        <w:pStyle w:val="BodyText"/>
        <w:rPr>
          <w:lang w:val="sr-Latn-RS"/>
        </w:rPr>
      </w:pPr>
      <w:r w:rsidRPr="00B86842">
        <w:rPr>
          <w:lang w:val="sr-Latn-RS"/>
        </w:rPr>
        <w:t xml:space="preserve">Dodatna funkcionalnost </w:t>
      </w:r>
      <w:r w:rsidR="000753F7" w:rsidRPr="00B86842">
        <w:rPr>
          <w:lang w:val="sr-Latn-RS"/>
        </w:rPr>
        <w:t xml:space="preserve">sistema </w:t>
      </w:r>
      <w:r w:rsidRPr="00B86842">
        <w:rPr>
          <w:lang w:val="sr-Latn-RS"/>
        </w:rPr>
        <w:t xml:space="preserve">se može postići postavljanjem pitanja za koje </w:t>
      </w:r>
      <w:r w:rsidRPr="00B86842">
        <w:rPr>
          <w:i/>
          <w:lang w:val="sr-Latn-RS"/>
        </w:rPr>
        <w:t>SPARQL</w:t>
      </w:r>
      <w:r w:rsidR="000753F7" w:rsidRPr="00B86842">
        <w:rPr>
          <w:lang w:val="sr-Latn-RS"/>
        </w:rPr>
        <w:t>-</w:t>
      </w:r>
      <w:r w:rsidRPr="00B86842">
        <w:rPr>
          <w:lang w:val="sr-Latn-RS"/>
        </w:rPr>
        <w:t xml:space="preserve">specijalista nije napisao </w:t>
      </w:r>
      <w:r w:rsidRPr="00B86842">
        <w:rPr>
          <w:i/>
          <w:lang w:val="sr-Latn-RS"/>
        </w:rPr>
        <w:t>SPARQL</w:t>
      </w:r>
      <w:r w:rsidRPr="00B86842">
        <w:rPr>
          <w:lang w:val="sr-Latn-RS"/>
        </w:rPr>
        <w:t xml:space="preserve"> upite. Ove upite bi korisnici postavljali u prirodnom jeziku, a potom bi se ova pitanja slala na </w:t>
      </w:r>
      <w:r w:rsidRPr="00CC2209">
        <w:rPr>
          <w:i/>
          <w:lang w:val="sr-Latn-RS"/>
        </w:rPr>
        <w:t>back-end</w:t>
      </w:r>
      <w:r w:rsidRPr="00B86842">
        <w:rPr>
          <w:lang w:val="sr-Latn-RS"/>
        </w:rPr>
        <w:t xml:space="preserve"> gde bi se transformisala u </w:t>
      </w:r>
      <w:r w:rsidRPr="00B86842">
        <w:rPr>
          <w:i/>
          <w:lang w:val="sr-Latn-RS"/>
        </w:rPr>
        <w:t>SPARQL</w:t>
      </w:r>
      <w:r w:rsidRPr="00B86842">
        <w:rPr>
          <w:lang w:val="sr-Latn-RS"/>
        </w:rPr>
        <w:t xml:space="preserve"> pitanja uz pomoć neuronske mreže. Nakon dobijanja </w:t>
      </w:r>
      <w:r w:rsidRPr="00B86842">
        <w:rPr>
          <w:i/>
          <w:lang w:val="sr-Latn-RS"/>
        </w:rPr>
        <w:t>SPARQL</w:t>
      </w:r>
      <w:r w:rsidRPr="00B86842">
        <w:rPr>
          <w:lang w:val="sr-Latn-RS"/>
        </w:rPr>
        <w:t xml:space="preserve"> pitanja, vršila bi se provera ispravnosti sintakse upita, a ukoliko bi ona bila ispravna, dalji tok bi bio kao kod postojećeg sistema.</w:t>
      </w:r>
      <w:r w:rsidR="000753F7" w:rsidRPr="00B86842">
        <w:rPr>
          <w:lang w:val="sr-Latn-RS"/>
        </w:rPr>
        <w:t xml:space="preserve"> Time bi se prvenstveno rasteretio rad </w:t>
      </w:r>
      <w:r w:rsidR="000753F7" w:rsidRPr="00B86842">
        <w:rPr>
          <w:i/>
          <w:lang w:val="sr-Latn-RS"/>
        </w:rPr>
        <w:t>SPARQL</w:t>
      </w:r>
      <w:r w:rsidR="000753F7" w:rsidRPr="00B86842">
        <w:rPr>
          <w:lang w:val="sr-Latn-RS"/>
        </w:rPr>
        <w:t>-specijalista</w:t>
      </w:r>
      <w:r w:rsidR="000753F7" w:rsidRPr="00B86842">
        <w:rPr>
          <w:lang w:val="sr-Latn-RS"/>
        </w:rPr>
        <w:t>, ali i povećao broj pitanja koji korisnici mogu da postavljaju.</w:t>
      </w:r>
    </w:p>
    <w:p w14:paraId="4D448BC1" w14:textId="77777777" w:rsidR="00546918" w:rsidRPr="00B86842" w:rsidRDefault="00546918" w:rsidP="004F6776">
      <w:pPr>
        <w:pStyle w:val="Heading1"/>
        <w:rPr>
          <w:noProof w:val="0"/>
          <w:lang w:val="sr-Latn-RS"/>
        </w:rPr>
      </w:pPr>
      <w:r w:rsidRPr="00B86842">
        <w:rPr>
          <w:noProof w:val="0"/>
          <w:lang w:val="sr-Latn-RS"/>
        </w:rPr>
        <w:t>Reference</w:t>
      </w:r>
    </w:p>
    <w:p w14:paraId="0B6F1654" w14:textId="567D68DD" w:rsidR="003E2803" w:rsidRDefault="003E2803" w:rsidP="003E2803">
      <w:pPr>
        <w:pStyle w:val="references"/>
        <w:rPr>
          <w:rFonts w:eastAsia="MS Mincho"/>
        </w:rPr>
      </w:pPr>
      <w:r w:rsidRPr="00D90C8B">
        <w:t>Maryam Mohsin</w:t>
      </w:r>
      <w:r w:rsidRPr="00B86842">
        <w:t>,</w:t>
      </w:r>
      <w:r>
        <w:t xml:space="preserve"> „</w:t>
      </w:r>
      <w:r w:rsidRPr="00677B7F">
        <w:rPr>
          <w:noProof w:val="0"/>
          <w:lang w:val="sr-Latn-RS"/>
        </w:rPr>
        <w:t>10 Online Shopping Statistics You Need to Know in 2020</w:t>
      </w:r>
      <w:r>
        <w:t>“,</w:t>
      </w:r>
      <w:r w:rsidRPr="00B86842">
        <w:t xml:space="preserve"> Oberlo, 30.10.2019. („</w:t>
      </w:r>
      <w:r w:rsidRPr="00B86842">
        <w:rPr>
          <w:rFonts w:eastAsia="MS Mincho"/>
        </w:rPr>
        <w:t>https://www.oberlo.com/blog/online-shopping-statistics”, pristupano</w:t>
      </w:r>
      <w:r>
        <w:rPr>
          <w:rFonts w:eastAsia="MS Mincho"/>
        </w:rPr>
        <w:t xml:space="preserve"> 12.4.2020)</w:t>
      </w:r>
    </w:p>
    <w:p w14:paraId="25910680" w14:textId="79102EB7" w:rsidR="003E2803" w:rsidRPr="00B86842" w:rsidRDefault="003E2803" w:rsidP="003E2803">
      <w:pPr>
        <w:pStyle w:val="references"/>
        <w:rPr>
          <w:rFonts w:eastAsia="MS Mincho"/>
        </w:rPr>
      </w:pPr>
      <w:r>
        <w:rPr>
          <w:rFonts w:eastAsia="MS Mincho"/>
        </w:rPr>
        <w:t>S</w:t>
      </w:r>
      <w:r w:rsidRPr="00B86842">
        <w:rPr>
          <w:rFonts w:eastAsia="MS Mincho"/>
        </w:rPr>
        <w:t>lužbeni glasnik Republike Srbije, br. 41/2019, 95/2013, 52/2019 „Zakon o elektronskoj trgovini” (</w:t>
      </w:r>
      <w:hyperlink r:id="rId25" w:history="1">
        <w:r w:rsidRPr="00B86842">
          <w:rPr>
            <w:rStyle w:val="Hyperlink"/>
            <w:rFonts w:eastAsia="MS Mincho"/>
            <w:noProof w:val="0"/>
            <w:color w:val="auto"/>
            <w:u w:val="none"/>
            <w:lang w:val="sr-Latn-RS"/>
          </w:rPr>
          <w:t>https://www.paragraf.rs/propisi/zakon_o_elektronskoj_trgovini.html</w:t>
        </w:r>
      </w:hyperlink>
      <w:r w:rsidRPr="00B86842">
        <w:rPr>
          <w:rFonts w:eastAsia="MS Mincho"/>
        </w:rPr>
        <w:t>, pristupano 11.4.2020)</w:t>
      </w:r>
    </w:p>
    <w:p w14:paraId="47B325EE" w14:textId="2F947961" w:rsidR="003E2803" w:rsidRPr="00B86842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Kalinić, Zoran. "E-commerce in EU and Serbia: Current Trends and Perspectives1." KNOWLEDGE ECONOMY SOCIETY (2015): 331.</w:t>
      </w:r>
    </w:p>
    <w:p w14:paraId="1A901C0E" w14:textId="1ACA0C6F" w:rsidR="003E2803" w:rsidRPr="003E2803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Neary, Mary Ann, and Sherry Xin Chen. "Artificial intelligence: legal research and law librarians." AALL Spectrum 21.5 (2017): 16.</w:t>
      </w:r>
    </w:p>
    <w:p w14:paraId="4EF55F0A" w14:textId="0AD2C7B5" w:rsidR="00C1322D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PC Press, „Vešatačka inteligencija u bankarskoj službi“: 23.1.2018. („https://pcpress.rs/vestacka-inteligencija-u-bankarskoj-sluzbi/ “, pristupano 12.4.2020)</w:t>
      </w:r>
    </w:p>
    <w:p w14:paraId="51658328" w14:textId="62191B6A" w:rsidR="003E2803" w:rsidRPr="00B86842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ESTRELLA, „Specification of the Legal Knowledge InterchangeFormat“ (</w:t>
      </w:r>
      <w:hyperlink r:id="rId26" w:history="1">
        <w:r w:rsidRPr="00B86842">
          <w:rPr>
            <w:rStyle w:val="Hyperlink"/>
            <w:rFonts w:eastAsia="MS Mincho"/>
            <w:noProof w:val="0"/>
            <w:color w:val="auto"/>
            <w:u w:val="none"/>
            <w:lang w:val="sr-Latn-RS"/>
          </w:rPr>
          <w:t>http://www.estrellaproject.org/</w:t>
        </w:r>
      </w:hyperlink>
      <w:r w:rsidRPr="00B86842">
        <w:rPr>
          <w:rFonts w:eastAsia="MS Mincho"/>
        </w:rPr>
        <w:t>, pristupano 10.4.2020)</w:t>
      </w:r>
    </w:p>
    <w:p w14:paraId="3E656CF9" w14:textId="05A0AEBE" w:rsidR="003E2803" w:rsidRPr="00B86842" w:rsidRDefault="003E2803" w:rsidP="003E2803">
      <w:pPr>
        <w:pStyle w:val="references"/>
        <w:rPr>
          <w:lang w:eastAsia="sr-Latn-RS"/>
        </w:rPr>
      </w:pPr>
      <w:r w:rsidRPr="00B86842">
        <w:rPr>
          <w:lang w:eastAsia="sr-Latn-RS"/>
        </w:rPr>
        <w:t xml:space="preserve">McGuinness, Deborah L., and Frank Van Harmelen. "OWL web ontology language overview." </w:t>
      </w:r>
      <w:r w:rsidRPr="00B86842">
        <w:rPr>
          <w:i/>
          <w:iCs/>
          <w:lang w:eastAsia="sr-Latn-RS"/>
        </w:rPr>
        <w:t>W3C recommendation</w:t>
      </w:r>
      <w:r w:rsidRPr="00B86842">
        <w:rPr>
          <w:lang w:eastAsia="sr-Latn-RS"/>
        </w:rPr>
        <w:t xml:space="preserve"> 10.10 (2004): 2004.</w:t>
      </w:r>
    </w:p>
    <w:p w14:paraId="6D7F8D88" w14:textId="33FA373E" w:rsidR="003E2803" w:rsidRPr="00B86842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Palmirani, Monica, and Fabio Vitali. "Akoma-Ntoso for legal documents." Legislative XML for the semantic Web. Springer, Dordrecht, 2011. 75-100.</w:t>
      </w:r>
    </w:p>
    <w:p w14:paraId="045E7E5C" w14:textId="4E9335DF" w:rsidR="009B633D" w:rsidRDefault="009B633D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W3C, „Extensible Markup Language (XML)“ (</w:t>
      </w:r>
      <w:hyperlink r:id="rId27" w:history="1">
        <w:r w:rsidRPr="00B86842">
          <w:rPr>
            <w:rStyle w:val="Hyperlink"/>
            <w:rFonts w:eastAsia="MS Mincho"/>
            <w:noProof w:val="0"/>
            <w:color w:val="auto"/>
            <w:u w:val="none"/>
            <w:lang w:val="sr-Latn-RS"/>
          </w:rPr>
          <w:t>https://www.w3.org/XML/</w:t>
        </w:r>
      </w:hyperlink>
      <w:r w:rsidRPr="00B86842">
        <w:rPr>
          <w:rFonts w:eastAsia="MS Mincho"/>
        </w:rPr>
        <w:t>, pristupano 11.4.2020)</w:t>
      </w:r>
    </w:p>
    <w:p w14:paraId="103EB78E" w14:textId="2AA914A4" w:rsidR="003E2803" w:rsidRPr="00B86842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W3C, „SPARQL Query Language for RDF” (</w:t>
      </w:r>
      <w:hyperlink r:id="rId28" w:history="1">
        <w:r w:rsidRPr="00B86842">
          <w:rPr>
            <w:rStyle w:val="Hyperlink"/>
            <w:rFonts w:eastAsia="MS Mincho"/>
            <w:noProof w:val="0"/>
            <w:color w:val="auto"/>
            <w:u w:val="none"/>
            <w:lang w:val="sr-Latn-RS"/>
          </w:rPr>
          <w:t>https://www.w3.org/TR/rdf-sparql-query/</w:t>
        </w:r>
      </w:hyperlink>
      <w:r w:rsidRPr="00B86842">
        <w:rPr>
          <w:rFonts w:eastAsia="MS Mincho"/>
        </w:rPr>
        <w:t>, pristupano 11.4.2020)</w:t>
      </w:r>
    </w:p>
    <w:p w14:paraId="05FB2ECA" w14:textId="2F221AA4" w:rsidR="003E2803" w:rsidRPr="00B86842" w:rsidRDefault="003E2803" w:rsidP="003E2803">
      <w:pPr>
        <w:pStyle w:val="references"/>
        <w:rPr>
          <w:rFonts w:eastAsia="MS Mincho"/>
        </w:rPr>
      </w:pPr>
      <w:r w:rsidRPr="00B86842">
        <w:rPr>
          <w:rFonts w:eastAsia="MS Mincho"/>
        </w:rPr>
        <w:t>W3C, „RDF Schema 1.1“ (</w:t>
      </w:r>
      <w:hyperlink r:id="rId29" w:history="1">
        <w:r w:rsidRPr="00B86842">
          <w:rPr>
            <w:rStyle w:val="Hyperlink"/>
            <w:rFonts w:eastAsia="MS Mincho"/>
            <w:noProof w:val="0"/>
            <w:color w:val="auto"/>
            <w:u w:val="none"/>
            <w:lang w:val="sr-Latn-RS"/>
          </w:rPr>
          <w:t>https://www.w3.org/TR/2014/REC-rdf-schema-20140225/Overview.html</w:t>
        </w:r>
      </w:hyperlink>
      <w:r w:rsidRPr="00B86842">
        <w:rPr>
          <w:rFonts w:eastAsia="MS Mincho"/>
        </w:rPr>
        <w:t>, pristupano 11.4.2020)</w:t>
      </w:r>
    </w:p>
    <w:p w14:paraId="64154999" w14:textId="77777777" w:rsidR="00546918" w:rsidRPr="00B86842" w:rsidRDefault="00546918" w:rsidP="00546918">
      <w:pPr>
        <w:jc w:val="both"/>
        <w:rPr>
          <w:rFonts w:ascii="Times New Roman" w:hAnsi="Times New Roman" w:cs="Times New Roman"/>
        </w:rPr>
      </w:pPr>
    </w:p>
    <w:p w14:paraId="3675CA85" w14:textId="77777777" w:rsidR="00B96702" w:rsidRPr="00B86842" w:rsidRDefault="00B96702" w:rsidP="00546918">
      <w:pPr>
        <w:spacing w:line="360" w:lineRule="auto"/>
        <w:rPr>
          <w:rFonts w:ascii="Times New Roman" w:hAnsi="Times New Roman" w:cs="Times New Roman"/>
        </w:rPr>
      </w:pPr>
    </w:p>
    <w:sectPr w:rsidR="00B96702" w:rsidRPr="00B86842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598D4" w14:textId="77777777" w:rsidR="00675064" w:rsidRDefault="00675064" w:rsidP="002477F4">
      <w:pPr>
        <w:spacing w:after="0" w:line="240" w:lineRule="auto"/>
      </w:pPr>
      <w:r>
        <w:separator/>
      </w:r>
    </w:p>
  </w:endnote>
  <w:endnote w:type="continuationSeparator" w:id="0">
    <w:p w14:paraId="117522FD" w14:textId="77777777" w:rsidR="00675064" w:rsidRDefault="00675064" w:rsidP="00247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02343" w14:textId="77777777" w:rsidR="00675064" w:rsidRDefault="00675064" w:rsidP="002477F4">
      <w:pPr>
        <w:spacing w:after="0" w:line="240" w:lineRule="auto"/>
      </w:pPr>
      <w:r>
        <w:separator/>
      </w:r>
    </w:p>
  </w:footnote>
  <w:footnote w:type="continuationSeparator" w:id="0">
    <w:p w14:paraId="3BB3035F" w14:textId="77777777" w:rsidR="00675064" w:rsidRDefault="00675064" w:rsidP="00247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876EE"/>
    <w:multiLevelType w:val="hybridMultilevel"/>
    <w:tmpl w:val="D5689032"/>
    <w:lvl w:ilvl="0" w:tplc="268AD9EE">
      <w:start w:val="1"/>
      <w:numFmt w:val="upperLetter"/>
      <w:lvlText w:val="[%1]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7196D"/>
    <w:multiLevelType w:val="hybridMultilevel"/>
    <w:tmpl w:val="3A1A7A86"/>
    <w:lvl w:ilvl="0" w:tplc="7116D7BC">
      <w:start w:val="1"/>
      <w:numFmt w:val="decimal"/>
      <w:pStyle w:val="references"/>
      <w:lvlText w:val="[%1]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  <w:lvl w:ilvl="1" w:tplc="241A0019" w:tentative="1">
      <w:start w:val="1"/>
      <w:numFmt w:val="lowerLetter"/>
      <w:lvlText w:val="%2."/>
      <w:lvlJc w:val="left"/>
      <w:pPr>
        <w:ind w:left="2149" w:hanging="360"/>
      </w:pPr>
    </w:lvl>
    <w:lvl w:ilvl="2" w:tplc="241A001B" w:tentative="1">
      <w:start w:val="1"/>
      <w:numFmt w:val="lowerRoman"/>
      <w:lvlText w:val="%3."/>
      <w:lvlJc w:val="right"/>
      <w:pPr>
        <w:ind w:left="2869" w:hanging="180"/>
      </w:pPr>
    </w:lvl>
    <w:lvl w:ilvl="3" w:tplc="241A000F" w:tentative="1">
      <w:start w:val="1"/>
      <w:numFmt w:val="decimal"/>
      <w:lvlText w:val="%4."/>
      <w:lvlJc w:val="left"/>
      <w:pPr>
        <w:ind w:left="3589" w:hanging="360"/>
      </w:pPr>
    </w:lvl>
    <w:lvl w:ilvl="4" w:tplc="241A0019" w:tentative="1">
      <w:start w:val="1"/>
      <w:numFmt w:val="lowerLetter"/>
      <w:lvlText w:val="%5."/>
      <w:lvlJc w:val="left"/>
      <w:pPr>
        <w:ind w:left="4309" w:hanging="360"/>
      </w:pPr>
    </w:lvl>
    <w:lvl w:ilvl="5" w:tplc="241A001B" w:tentative="1">
      <w:start w:val="1"/>
      <w:numFmt w:val="lowerRoman"/>
      <w:lvlText w:val="%6."/>
      <w:lvlJc w:val="right"/>
      <w:pPr>
        <w:ind w:left="5029" w:hanging="180"/>
      </w:pPr>
    </w:lvl>
    <w:lvl w:ilvl="6" w:tplc="241A000F" w:tentative="1">
      <w:start w:val="1"/>
      <w:numFmt w:val="decimal"/>
      <w:lvlText w:val="%7."/>
      <w:lvlJc w:val="left"/>
      <w:pPr>
        <w:ind w:left="5749" w:hanging="360"/>
      </w:pPr>
    </w:lvl>
    <w:lvl w:ilvl="7" w:tplc="241A0019" w:tentative="1">
      <w:start w:val="1"/>
      <w:numFmt w:val="lowerLetter"/>
      <w:lvlText w:val="%8."/>
      <w:lvlJc w:val="left"/>
      <w:pPr>
        <w:ind w:left="6469" w:hanging="360"/>
      </w:pPr>
    </w:lvl>
    <w:lvl w:ilvl="8" w:tplc="24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7F3A16"/>
    <w:multiLevelType w:val="hybridMultilevel"/>
    <w:tmpl w:val="2992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26A9C"/>
    <w:multiLevelType w:val="hybridMultilevel"/>
    <w:tmpl w:val="62CA4EBA"/>
    <w:lvl w:ilvl="0" w:tplc="2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5BE1EC5"/>
    <w:multiLevelType w:val="hybridMultilevel"/>
    <w:tmpl w:val="C6B2186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028CC"/>
    <w:multiLevelType w:val="hybridMultilevel"/>
    <w:tmpl w:val="CAA49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9603E"/>
    <w:multiLevelType w:val="multilevel"/>
    <w:tmpl w:val="25FCC062"/>
    <w:lvl w:ilvl="0">
      <w:start w:val="1"/>
      <w:numFmt w:val="upperRoman"/>
      <w:lvlText w:val="%1."/>
      <w:lvlJc w:val="center"/>
      <w:pPr>
        <w:tabs>
          <w:tab w:val="num" w:pos="576"/>
        </w:tabs>
        <w:ind w:left="0"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abstractNum w:abstractNumId="8" w15:restartNumberingAfterBreak="0">
    <w:nsid w:val="47572462"/>
    <w:multiLevelType w:val="hybridMultilevel"/>
    <w:tmpl w:val="117E9060"/>
    <w:lvl w:ilvl="0" w:tplc="241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2CA544A"/>
    <w:multiLevelType w:val="singleLevel"/>
    <w:tmpl w:val="1C24FD8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0" w15:restartNumberingAfterBreak="0">
    <w:nsid w:val="54700327"/>
    <w:multiLevelType w:val="hybridMultilevel"/>
    <w:tmpl w:val="2CE6D21C"/>
    <w:lvl w:ilvl="0" w:tplc="2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5B0C2C52"/>
    <w:multiLevelType w:val="hybridMultilevel"/>
    <w:tmpl w:val="B81A4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D32DA8"/>
    <w:multiLevelType w:val="singleLevel"/>
    <w:tmpl w:val="797048FC"/>
    <w:lvl w:ilvl="0">
      <w:start w:val="1"/>
      <w:numFmt w:val="upperRoman"/>
      <w:pStyle w:val="tablehead"/>
      <w:lvlText w:val="TABELA %1. "/>
      <w:lvlJc w:val="left"/>
      <w:pPr>
        <w:tabs>
          <w:tab w:val="num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4" w15:restartNumberingAfterBreak="0">
    <w:nsid w:val="6EE62F6A"/>
    <w:multiLevelType w:val="hybridMultilevel"/>
    <w:tmpl w:val="649E8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A7C68"/>
    <w:multiLevelType w:val="multilevel"/>
    <w:tmpl w:val="A0FC53D0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left="0"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webHidden w:val="0"/>
        <w:color w:val="auto"/>
        <w:sz w:val="20"/>
        <w:szCs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num w:numId="1">
    <w:abstractNumId w:val="8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2"/>
  </w:num>
  <w:num w:numId="5">
    <w:abstractNumId w:val="7"/>
  </w:num>
  <w:num w:numId="6">
    <w:abstractNumId w:val="9"/>
  </w:num>
  <w:num w:numId="7">
    <w:abstractNumId w:val="13"/>
  </w:num>
  <w:num w:numId="8">
    <w:abstractNumId w:val="3"/>
  </w:num>
  <w:num w:numId="9">
    <w:abstractNumId w:val="14"/>
  </w:num>
  <w:num w:numId="10">
    <w:abstractNumId w:val="6"/>
  </w:num>
  <w:num w:numId="11">
    <w:abstractNumId w:val="11"/>
  </w:num>
  <w:num w:numId="12">
    <w:abstractNumId w:val="2"/>
  </w:num>
  <w:num w:numId="13">
    <w:abstractNumId w:val="4"/>
  </w:num>
  <w:num w:numId="14">
    <w:abstractNumId w:val="9"/>
    <w:lvlOverride w:ilvl="0">
      <w:startOverride w:val="1"/>
    </w:lvlOverride>
  </w:num>
  <w:num w:numId="15">
    <w:abstractNumId w:val="0"/>
  </w:num>
  <w:num w:numId="16">
    <w:abstractNumId w:val="10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B43"/>
    <w:rsid w:val="00002460"/>
    <w:rsid w:val="000045C2"/>
    <w:rsid w:val="00016277"/>
    <w:rsid w:val="000248D7"/>
    <w:rsid w:val="00025691"/>
    <w:rsid w:val="00034A40"/>
    <w:rsid w:val="000606CA"/>
    <w:rsid w:val="000753F7"/>
    <w:rsid w:val="00081592"/>
    <w:rsid w:val="000D2032"/>
    <w:rsid w:val="000E2EEC"/>
    <w:rsid w:val="000E36EE"/>
    <w:rsid w:val="00101FDF"/>
    <w:rsid w:val="001056AB"/>
    <w:rsid w:val="00105E28"/>
    <w:rsid w:val="00115A6F"/>
    <w:rsid w:val="00122CAF"/>
    <w:rsid w:val="0013154C"/>
    <w:rsid w:val="00141CE9"/>
    <w:rsid w:val="001530C9"/>
    <w:rsid w:val="00175E2B"/>
    <w:rsid w:val="001A0652"/>
    <w:rsid w:val="001A34AB"/>
    <w:rsid w:val="001A552E"/>
    <w:rsid w:val="001B5D47"/>
    <w:rsid w:val="001D5FDF"/>
    <w:rsid w:val="001D7238"/>
    <w:rsid w:val="00213DA8"/>
    <w:rsid w:val="00215D32"/>
    <w:rsid w:val="00216399"/>
    <w:rsid w:val="00222B69"/>
    <w:rsid w:val="00231BA5"/>
    <w:rsid w:val="00237026"/>
    <w:rsid w:val="00237625"/>
    <w:rsid w:val="002477F4"/>
    <w:rsid w:val="0025686D"/>
    <w:rsid w:val="002606C1"/>
    <w:rsid w:val="00273878"/>
    <w:rsid w:val="00276EA4"/>
    <w:rsid w:val="002968ED"/>
    <w:rsid w:val="002A3234"/>
    <w:rsid w:val="002A5A39"/>
    <w:rsid w:val="002A5E20"/>
    <w:rsid w:val="002B1054"/>
    <w:rsid w:val="002C32FA"/>
    <w:rsid w:val="002C4D1C"/>
    <w:rsid w:val="002C7960"/>
    <w:rsid w:val="002E15C4"/>
    <w:rsid w:val="002E64C9"/>
    <w:rsid w:val="002F3B5E"/>
    <w:rsid w:val="00305C55"/>
    <w:rsid w:val="0032456C"/>
    <w:rsid w:val="003246F0"/>
    <w:rsid w:val="00335285"/>
    <w:rsid w:val="00350D69"/>
    <w:rsid w:val="00355B49"/>
    <w:rsid w:val="00356E31"/>
    <w:rsid w:val="003655F0"/>
    <w:rsid w:val="003775E2"/>
    <w:rsid w:val="00385511"/>
    <w:rsid w:val="00385E33"/>
    <w:rsid w:val="0039766A"/>
    <w:rsid w:val="003A1338"/>
    <w:rsid w:val="003A3632"/>
    <w:rsid w:val="003A562F"/>
    <w:rsid w:val="003B285E"/>
    <w:rsid w:val="003C6C6D"/>
    <w:rsid w:val="003E2803"/>
    <w:rsid w:val="003F4A12"/>
    <w:rsid w:val="003F6E32"/>
    <w:rsid w:val="0041223F"/>
    <w:rsid w:val="0041356B"/>
    <w:rsid w:val="00442741"/>
    <w:rsid w:val="00453245"/>
    <w:rsid w:val="0047229F"/>
    <w:rsid w:val="00486E95"/>
    <w:rsid w:val="0048796C"/>
    <w:rsid w:val="00491787"/>
    <w:rsid w:val="004B2E1F"/>
    <w:rsid w:val="004D255F"/>
    <w:rsid w:val="004E6863"/>
    <w:rsid w:val="004F6776"/>
    <w:rsid w:val="004F6B62"/>
    <w:rsid w:val="00504E3C"/>
    <w:rsid w:val="005161DF"/>
    <w:rsid w:val="0052576C"/>
    <w:rsid w:val="00526C92"/>
    <w:rsid w:val="00541288"/>
    <w:rsid w:val="0054356C"/>
    <w:rsid w:val="005467DF"/>
    <w:rsid w:val="00546918"/>
    <w:rsid w:val="0055357C"/>
    <w:rsid w:val="00555E80"/>
    <w:rsid w:val="00556A6D"/>
    <w:rsid w:val="00564023"/>
    <w:rsid w:val="00565E6B"/>
    <w:rsid w:val="00586B43"/>
    <w:rsid w:val="005A1AB8"/>
    <w:rsid w:val="005A7E60"/>
    <w:rsid w:val="005B447A"/>
    <w:rsid w:val="005C7533"/>
    <w:rsid w:val="005D2534"/>
    <w:rsid w:val="005D2B6F"/>
    <w:rsid w:val="005D33C1"/>
    <w:rsid w:val="005D693D"/>
    <w:rsid w:val="005F41AF"/>
    <w:rsid w:val="005F79EC"/>
    <w:rsid w:val="00620FBE"/>
    <w:rsid w:val="00633109"/>
    <w:rsid w:val="0064116E"/>
    <w:rsid w:val="00662077"/>
    <w:rsid w:val="00675064"/>
    <w:rsid w:val="0067686A"/>
    <w:rsid w:val="00677B7F"/>
    <w:rsid w:val="0068683A"/>
    <w:rsid w:val="00691E01"/>
    <w:rsid w:val="00693A81"/>
    <w:rsid w:val="006978E2"/>
    <w:rsid w:val="006B2F18"/>
    <w:rsid w:val="006C2D8F"/>
    <w:rsid w:val="006C6BD5"/>
    <w:rsid w:val="006D53FC"/>
    <w:rsid w:val="006D7329"/>
    <w:rsid w:val="006E648E"/>
    <w:rsid w:val="006F0CCC"/>
    <w:rsid w:val="00711C41"/>
    <w:rsid w:val="007405BD"/>
    <w:rsid w:val="007457C5"/>
    <w:rsid w:val="007737BC"/>
    <w:rsid w:val="007816D0"/>
    <w:rsid w:val="00782D29"/>
    <w:rsid w:val="007A1099"/>
    <w:rsid w:val="007A1426"/>
    <w:rsid w:val="007A59F0"/>
    <w:rsid w:val="007E44C4"/>
    <w:rsid w:val="007E4582"/>
    <w:rsid w:val="007E4866"/>
    <w:rsid w:val="007F3649"/>
    <w:rsid w:val="00817133"/>
    <w:rsid w:val="00817E4A"/>
    <w:rsid w:val="008241B4"/>
    <w:rsid w:val="00824FBC"/>
    <w:rsid w:val="00826310"/>
    <w:rsid w:val="00837188"/>
    <w:rsid w:val="008466B2"/>
    <w:rsid w:val="00854C1C"/>
    <w:rsid w:val="00864B7A"/>
    <w:rsid w:val="00866BAE"/>
    <w:rsid w:val="008729BF"/>
    <w:rsid w:val="00877A5A"/>
    <w:rsid w:val="00895401"/>
    <w:rsid w:val="008A1BC4"/>
    <w:rsid w:val="008B44C2"/>
    <w:rsid w:val="008C4235"/>
    <w:rsid w:val="008D4490"/>
    <w:rsid w:val="008E2AC8"/>
    <w:rsid w:val="00901F5B"/>
    <w:rsid w:val="00906EA5"/>
    <w:rsid w:val="00907CFB"/>
    <w:rsid w:val="00916E53"/>
    <w:rsid w:val="00921AFF"/>
    <w:rsid w:val="009238EA"/>
    <w:rsid w:val="00926C08"/>
    <w:rsid w:val="00943E6D"/>
    <w:rsid w:val="0096460C"/>
    <w:rsid w:val="00967ACF"/>
    <w:rsid w:val="00971914"/>
    <w:rsid w:val="0097431B"/>
    <w:rsid w:val="00984986"/>
    <w:rsid w:val="009859DD"/>
    <w:rsid w:val="00992CF5"/>
    <w:rsid w:val="009B633D"/>
    <w:rsid w:val="009E1A96"/>
    <w:rsid w:val="009E3714"/>
    <w:rsid w:val="00A00ED1"/>
    <w:rsid w:val="00A2401E"/>
    <w:rsid w:val="00A25A98"/>
    <w:rsid w:val="00A40422"/>
    <w:rsid w:val="00A4059C"/>
    <w:rsid w:val="00A541B8"/>
    <w:rsid w:val="00A6207A"/>
    <w:rsid w:val="00A805B1"/>
    <w:rsid w:val="00A9147B"/>
    <w:rsid w:val="00AA0C24"/>
    <w:rsid w:val="00AA1AB9"/>
    <w:rsid w:val="00AA7569"/>
    <w:rsid w:val="00AB008D"/>
    <w:rsid w:val="00AE167C"/>
    <w:rsid w:val="00AF5066"/>
    <w:rsid w:val="00AF6380"/>
    <w:rsid w:val="00AF6798"/>
    <w:rsid w:val="00B06150"/>
    <w:rsid w:val="00B21423"/>
    <w:rsid w:val="00B354F9"/>
    <w:rsid w:val="00B41D41"/>
    <w:rsid w:val="00B50A35"/>
    <w:rsid w:val="00B51DDB"/>
    <w:rsid w:val="00B57492"/>
    <w:rsid w:val="00B727B0"/>
    <w:rsid w:val="00B76748"/>
    <w:rsid w:val="00B82BA2"/>
    <w:rsid w:val="00B86842"/>
    <w:rsid w:val="00B96702"/>
    <w:rsid w:val="00BB3873"/>
    <w:rsid w:val="00BC79E4"/>
    <w:rsid w:val="00BD40DE"/>
    <w:rsid w:val="00BD6376"/>
    <w:rsid w:val="00BE2907"/>
    <w:rsid w:val="00BF0023"/>
    <w:rsid w:val="00C019E9"/>
    <w:rsid w:val="00C05410"/>
    <w:rsid w:val="00C1322D"/>
    <w:rsid w:val="00C50BDE"/>
    <w:rsid w:val="00C6602F"/>
    <w:rsid w:val="00C673B5"/>
    <w:rsid w:val="00C73D46"/>
    <w:rsid w:val="00C74623"/>
    <w:rsid w:val="00C7479D"/>
    <w:rsid w:val="00C855A2"/>
    <w:rsid w:val="00C941C9"/>
    <w:rsid w:val="00CA6995"/>
    <w:rsid w:val="00CC2209"/>
    <w:rsid w:val="00CC648D"/>
    <w:rsid w:val="00CD0B1E"/>
    <w:rsid w:val="00CD415A"/>
    <w:rsid w:val="00CD7EA6"/>
    <w:rsid w:val="00CE0D6F"/>
    <w:rsid w:val="00CE14C5"/>
    <w:rsid w:val="00CE77E5"/>
    <w:rsid w:val="00CF07DD"/>
    <w:rsid w:val="00CF1FDE"/>
    <w:rsid w:val="00CF2AE8"/>
    <w:rsid w:val="00D0783B"/>
    <w:rsid w:val="00D124C0"/>
    <w:rsid w:val="00D21746"/>
    <w:rsid w:val="00D51D3E"/>
    <w:rsid w:val="00D735D9"/>
    <w:rsid w:val="00D83166"/>
    <w:rsid w:val="00D868FC"/>
    <w:rsid w:val="00D90C8B"/>
    <w:rsid w:val="00DA1F9B"/>
    <w:rsid w:val="00DA54CE"/>
    <w:rsid w:val="00DC73EE"/>
    <w:rsid w:val="00DD50C1"/>
    <w:rsid w:val="00DD6838"/>
    <w:rsid w:val="00DF49F1"/>
    <w:rsid w:val="00E0503D"/>
    <w:rsid w:val="00E67525"/>
    <w:rsid w:val="00E77C94"/>
    <w:rsid w:val="00E95B8D"/>
    <w:rsid w:val="00EB3B83"/>
    <w:rsid w:val="00EC1B15"/>
    <w:rsid w:val="00EC27DF"/>
    <w:rsid w:val="00ED088B"/>
    <w:rsid w:val="00ED1EBE"/>
    <w:rsid w:val="00F0110B"/>
    <w:rsid w:val="00F03298"/>
    <w:rsid w:val="00F0497C"/>
    <w:rsid w:val="00F0718E"/>
    <w:rsid w:val="00F12541"/>
    <w:rsid w:val="00F167AE"/>
    <w:rsid w:val="00F35678"/>
    <w:rsid w:val="00F51301"/>
    <w:rsid w:val="00F51864"/>
    <w:rsid w:val="00F54B64"/>
    <w:rsid w:val="00F56C76"/>
    <w:rsid w:val="00F678D0"/>
    <w:rsid w:val="00F91125"/>
    <w:rsid w:val="00FA5D67"/>
    <w:rsid w:val="00FA7254"/>
    <w:rsid w:val="00FE3F0D"/>
    <w:rsid w:val="00FE76FD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E08CA"/>
  <w15:docId w15:val="{72533D3E-976B-42DC-A409-BA752117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24C0"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46918"/>
    <w:pPr>
      <w:keepNext/>
      <w:keepLines/>
      <w:numPr>
        <w:numId w:val="17"/>
      </w:numPr>
      <w:tabs>
        <w:tab w:val="left" w:pos="216"/>
      </w:tabs>
      <w:spacing w:before="160" w:after="80" w:line="240" w:lineRule="auto"/>
      <w:jc w:val="center"/>
      <w:outlineLvl w:val="0"/>
    </w:pPr>
    <w:rPr>
      <w:rFonts w:ascii="Times New Roman" w:eastAsia="MS Mincho" w:hAnsi="Times New Roman" w:cs="Times New Roman"/>
      <w:smallCaps/>
      <w:noProof/>
      <w:sz w:val="20"/>
      <w:szCs w:val="20"/>
      <w:lang w:val="en-US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546918"/>
    <w:pPr>
      <w:keepNext/>
      <w:keepLines/>
      <w:numPr>
        <w:ilvl w:val="1"/>
        <w:numId w:val="17"/>
      </w:numPr>
      <w:spacing w:before="120" w:after="60" w:line="240" w:lineRule="auto"/>
      <w:outlineLvl w:val="1"/>
    </w:pPr>
    <w:rPr>
      <w:rFonts w:ascii="Times New Roman" w:eastAsia="MS Mincho" w:hAnsi="Times New Roman" w:cs="Times New Roman"/>
      <w:i/>
      <w:iCs/>
      <w:noProof/>
      <w:sz w:val="20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9"/>
    <w:unhideWhenUsed/>
    <w:qFormat/>
    <w:rsid w:val="00546918"/>
    <w:pPr>
      <w:numPr>
        <w:ilvl w:val="2"/>
        <w:numId w:val="17"/>
      </w:numPr>
      <w:spacing w:after="0" w:line="240" w:lineRule="exact"/>
      <w:jc w:val="both"/>
      <w:outlineLvl w:val="2"/>
    </w:pPr>
    <w:rPr>
      <w:rFonts w:ascii="Times New Roman" w:eastAsia="MS Mincho" w:hAnsi="Times New Roman" w:cs="Times New Roman"/>
      <w:i/>
      <w:iCs/>
      <w:noProof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546918"/>
    <w:pPr>
      <w:numPr>
        <w:ilvl w:val="3"/>
        <w:numId w:val="17"/>
      </w:numPr>
      <w:tabs>
        <w:tab w:val="left" w:pos="821"/>
      </w:tabs>
      <w:spacing w:before="40" w:after="40" w:line="240" w:lineRule="auto"/>
      <w:jc w:val="both"/>
      <w:outlineLvl w:val="3"/>
    </w:pPr>
    <w:rPr>
      <w:rFonts w:ascii="Times New Roman" w:eastAsia="MS Mincho" w:hAnsi="Times New Roman" w:cs="Times New Roman"/>
      <w:i/>
      <w:iCs/>
      <w:noProof/>
      <w:sz w:val="20"/>
      <w:szCs w:val="20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9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4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7D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1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91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352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52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5285"/>
    <w:rPr>
      <w:sz w:val="20"/>
      <w:szCs w:val="20"/>
      <w:lang w:val="sr-Latn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52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5285"/>
    <w:rPr>
      <w:b/>
      <w:bCs/>
      <w:sz w:val="20"/>
      <w:szCs w:val="20"/>
      <w:lang w:val="sr-Latn-RS"/>
    </w:rPr>
  </w:style>
  <w:style w:type="character" w:styleId="FollowedHyperlink">
    <w:name w:val="FollowedHyperlink"/>
    <w:basedOn w:val="DefaultParagraphFont"/>
    <w:uiPriority w:val="99"/>
    <w:semiHidden/>
    <w:unhideWhenUsed/>
    <w:rsid w:val="007457C5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477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77F4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2477F4"/>
    <w:rPr>
      <w:vertAlign w:val="superscript"/>
    </w:rPr>
  </w:style>
  <w:style w:type="paragraph" w:customStyle="1" w:styleId="Affiliation">
    <w:name w:val="Affiliation"/>
    <w:uiPriority w:val="99"/>
    <w:rsid w:val="00AE167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uthor">
    <w:name w:val="Author"/>
    <w:uiPriority w:val="99"/>
    <w:rsid w:val="00AE167C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</w:rPr>
  </w:style>
  <w:style w:type="paragraph" w:customStyle="1" w:styleId="papersubtitle">
    <w:name w:val="paper subtitle"/>
    <w:uiPriority w:val="99"/>
    <w:rsid w:val="00AE167C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AE167C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</w:rPr>
  </w:style>
  <w:style w:type="paragraph" w:customStyle="1" w:styleId="Abstract">
    <w:name w:val="Abstract"/>
    <w:uiPriority w:val="99"/>
    <w:rsid w:val="00A25A98"/>
    <w:pPr>
      <w:spacing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</w:rPr>
  </w:style>
  <w:style w:type="paragraph" w:customStyle="1" w:styleId="keywords">
    <w:name w:val="key words"/>
    <w:uiPriority w:val="99"/>
    <w:rsid w:val="00A25A98"/>
    <w:pPr>
      <w:spacing w:after="12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i/>
      <w:iCs/>
      <w:noProof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rsid w:val="00546918"/>
    <w:rPr>
      <w:rFonts w:ascii="Times New Roman" w:eastAsia="MS Mincho" w:hAnsi="Times New Roman" w:cs="Times New Roman"/>
      <w:smallCaps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9"/>
    <w:semiHidden/>
    <w:rsid w:val="00546918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546918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semiHidden/>
    <w:rsid w:val="00546918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918"/>
    <w:rPr>
      <w:rFonts w:asciiTheme="majorHAnsi" w:eastAsiaTheme="majorEastAsia" w:hAnsiTheme="majorHAnsi" w:cstheme="majorBidi"/>
      <w:color w:val="365F91" w:themeColor="accent1" w:themeShade="BF"/>
      <w:lang w:val="sr-Latn-RS"/>
    </w:rPr>
  </w:style>
  <w:style w:type="paragraph" w:styleId="BodyText">
    <w:name w:val="Body Text"/>
    <w:basedOn w:val="Normal"/>
    <w:link w:val="BodyTextChar"/>
    <w:uiPriority w:val="99"/>
    <w:rsid w:val="00546918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MS Mincho" w:hAnsi="Times New Roman" w:cs="Times New Roman"/>
      <w:spacing w:val="-1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546918"/>
    <w:rPr>
      <w:rFonts w:ascii="Times New Roman" w:eastAsia="MS Mincho" w:hAnsi="Times New Roman" w:cs="Times New Roman"/>
      <w:spacing w:val="-1"/>
      <w:sz w:val="20"/>
      <w:szCs w:val="20"/>
    </w:rPr>
  </w:style>
  <w:style w:type="paragraph" w:customStyle="1" w:styleId="bulletlist">
    <w:name w:val="bullet list"/>
    <w:basedOn w:val="BodyText"/>
    <w:rsid w:val="00546918"/>
    <w:pPr>
      <w:numPr>
        <w:numId w:val="3"/>
      </w:numPr>
      <w:tabs>
        <w:tab w:val="clear" w:pos="648"/>
      </w:tabs>
      <w:ind w:left="576" w:hanging="288"/>
    </w:pPr>
  </w:style>
  <w:style w:type="paragraph" w:customStyle="1" w:styleId="figurecaption">
    <w:name w:val="figure caption"/>
    <w:rsid w:val="00546918"/>
    <w:pPr>
      <w:numPr>
        <w:numId w:val="4"/>
      </w:numPr>
      <w:tabs>
        <w:tab w:val="left" w:pos="533"/>
      </w:tabs>
      <w:spacing w:before="80" w:line="240" w:lineRule="auto"/>
      <w:ind w:left="0" w:firstLine="0"/>
      <w:jc w:val="both"/>
    </w:pPr>
    <w:rPr>
      <w:rFonts w:ascii="Times New Roman" w:eastAsia="Times New Roman" w:hAnsi="Times New Roman" w:cs="Times New Roman"/>
      <w:noProof/>
      <w:sz w:val="16"/>
      <w:szCs w:val="16"/>
    </w:rPr>
  </w:style>
  <w:style w:type="paragraph" w:customStyle="1" w:styleId="references">
    <w:name w:val="references"/>
    <w:uiPriority w:val="99"/>
    <w:rsid w:val="00546918"/>
    <w:pPr>
      <w:numPr>
        <w:numId w:val="18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</w:rPr>
  </w:style>
  <w:style w:type="paragraph" w:customStyle="1" w:styleId="tablecolhead">
    <w:name w:val="table col head"/>
    <w:basedOn w:val="Normal"/>
    <w:uiPriority w:val="99"/>
    <w:rsid w:val="0054691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16"/>
      <w:szCs w:val="16"/>
      <w:lang w:val="en-US"/>
    </w:rPr>
  </w:style>
  <w:style w:type="paragraph" w:customStyle="1" w:styleId="tablecopy">
    <w:name w:val="table copy"/>
    <w:uiPriority w:val="99"/>
    <w:rsid w:val="00546918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</w:rPr>
  </w:style>
  <w:style w:type="paragraph" w:customStyle="1" w:styleId="tablehead">
    <w:name w:val="table head"/>
    <w:uiPriority w:val="99"/>
    <w:rsid w:val="00546918"/>
    <w:pPr>
      <w:numPr>
        <w:numId w:val="7"/>
      </w:numPr>
      <w:spacing w:before="240" w:after="120" w:line="216" w:lineRule="auto"/>
      <w:jc w:val="center"/>
    </w:pPr>
    <w:rPr>
      <w:rFonts w:ascii="Times New Roman" w:eastAsia="Times New Roman" w:hAnsi="Times New Roman" w:cs="Times New Roman"/>
      <w:smallCaps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6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277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016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277"/>
    <w:rPr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0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estrellaprojec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aragraf.rs/propisi/zakon_o_elektronskoj_trgovin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.org/TR/2014/REC-rdf-schema-20140225/Overview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.org/TR/rdf-sparql-quer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3.org/XML/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ownloads\b6076367-0ad1-4fcb-8fe8-d91ff423703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FFC3E-DF24-4E43-8312-50DF3D505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b6076367-0ad1-4fcb-8fe8-d91ff4237037.dot</Template>
  <TotalTime>1</TotalTime>
  <Pages>7</Pages>
  <Words>2472</Words>
  <Characters>14096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Korisnik</dc:creator>
  <cp:lastModifiedBy>Boris Bibic</cp:lastModifiedBy>
  <cp:revision>2</cp:revision>
  <dcterms:created xsi:type="dcterms:W3CDTF">2020-04-13T18:38:00Z</dcterms:created>
  <dcterms:modified xsi:type="dcterms:W3CDTF">2020-04-13T18:38:00Z</dcterms:modified>
</cp:coreProperties>
</file>